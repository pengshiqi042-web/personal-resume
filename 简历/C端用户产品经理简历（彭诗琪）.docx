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80F7C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-1628775</wp:posOffset>
                </wp:positionH>
                <wp:positionV relativeFrom="paragraph">
                  <wp:posOffset>-864870</wp:posOffset>
                </wp:positionV>
                <wp:extent cx="7606665" cy="10901045"/>
                <wp:effectExtent l="0" t="0" r="13335" b="10795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901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128.25pt;margin-top:-68.1pt;height:858.35pt;width:598.95pt;z-index:-251657216;mso-width-relative:page;mso-height-relative:page;" fillcolor="#FFFFFF" filled="t" stroked="f" coordsize="21600,21600" o:gfxdata="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6YCltwAAAAOAQAADwAAAAAAAAABACAA&#10;AAAiAAAAZHJzL2Rvd25yZXYueG1sUEsBAhQAFAAAAAgAh07iQB1zSbIJAgAAGQQAAA4AAAAAAAAA&#10;AQAgAAAAKwEAAGRycy9lMm9Eb2MueG1sUEsFBgAAAAAGAAYAWQEAAKY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5408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438B7C1B">
      <w:pPr>
        <w:adjustRightInd w:val="0"/>
        <w:snapToGrid w:val="0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6000750</wp:posOffset>
            </wp:positionH>
            <wp:positionV relativeFrom="paragraph">
              <wp:posOffset>153035</wp:posOffset>
            </wp:positionV>
            <wp:extent cx="855345" cy="1222375"/>
            <wp:effectExtent l="0" t="0" r="13335" b="12065"/>
            <wp:wrapNone/>
            <wp:docPr id="10" name="图片 573" descr="C:/Users/11727/Documents/zhengjianzhao_231022220314.jpgzhengjianzhao_23102222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C:/Users/11727/Documents/zhengjianzhao_231022220314.jpgzhengjianzhao_231022220314"/>
                    <pic:cNvPicPr>
                      <a:picLocks noChangeAspect="1"/>
                    </pic:cNvPicPr>
                  </pic:nvPicPr>
                  <pic:blipFill>
                    <a:blip r:embed="rId4"/>
                    <a:srcRect l="6909" r="6909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4CE410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44450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E1219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彭诗琪</w:t>
                            </w:r>
                          </w:p>
                          <w:p w14:paraId="3C0E316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9.4pt;margin-top:3.5pt;height:69.8pt;width:164.2pt;z-index:251660288;mso-width-relative:page;mso-height-relative:page;" filled="f" stroked="f" coordsize="21600,21600" o:gfxdata="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ZY/ijVAAAACAEAAA8AAAAAAAAAAQAgAAAAIgAAAGRycy9k&#10;b3ducmV2LnhtbFBLAQIUABQAAAAIAIdO4kCWUO9dzAEAAH8DAAAOAAAAAAAAAAEAIAAAACQ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E1219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彭诗琪</w:t>
                      </w:r>
                    </w:p>
                    <w:p w14:paraId="3C0E316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0139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0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C8D83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深圳、杭州、上海</w:t>
                            </w:r>
                          </w:p>
                          <w:p w14:paraId="58EC666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15559870708</w:t>
                            </w:r>
                          </w:p>
                          <w:p w14:paraId="7519B75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pengshiqi42@hotmail.com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78.85pt;width:168.5pt;z-index:251664384;mso-width-relative:page;mso-height-relative:page;" filled="f" stroked="f" coordsize="21600,21600" o:gfxdata="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vZSrNcAAAAKAQAADwAAAAAAAAABACAAAAAiAAAAZHJzL2Rvd25yZXYueG1s&#10;UEsBAhQAFAAAAAgAh07iQNobcT7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C8D83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深圳、杭州、上海</w:t>
                      </w:r>
                    </w:p>
                    <w:p w14:paraId="58EC666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15559870708</w:t>
                      </w:r>
                    </w:p>
                    <w:p w14:paraId="7519B75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pengshiqi42@hotmail.com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4C964A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75648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RNrILW&#10;AAAACAEAAA8AAAAAAAAAAQAgAAAAIgAAAGRycy9kb3ducmV2LnhtbFBLAQIUABQAAAAIAIdO4kCu&#10;vhoE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14:paraId="0AAFEDB1">
      <w:pPr>
        <w:adjustRightInd w:val="0"/>
        <w:snapToGrid w:val="0"/>
      </w:pPr>
    </w:p>
    <w:p w14:paraId="47FFC0B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82550</wp:posOffset>
                </wp:positionV>
                <wp:extent cx="2513330" cy="520700"/>
                <wp:effectExtent l="0" t="0" r="1270" b="1270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1115695"/>
                          <a:ext cx="251333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0243E">
                            <w:pP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  <w:t>求职意向：产品经理实习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15pt;margin-top:6.5pt;height:41pt;width:197.9pt;z-index:251679744;mso-width-relative:page;mso-height-relative:page;" fillcolor="#FFFFFF [3201]" filled="t" stroked="f" coordsize="21600,21600" o:gfxdata="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1sH3tMA&#10;AAAIAQAADwAAAAAAAAABACAAAAAiAAAAZHJzL2Rvd25yZXYueG1sUEsBAhQAFAAAAAgAh07iQBNi&#10;emRdAgAAmg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C0243E">
                      <w:pP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  <w:t>求职意向：产品经理实习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17145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4.5pt;margin-top:1.35pt;height:11.5pt;width:8.75pt;z-index:251676672;v-text-anchor:middle;mso-width-relative:page;mso-height-relative:page;" fillcolor="#323E4F" filled="t" stroked="f" coordsize="1978606,3092264" o:gfxdata="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nQE9uNgAAAAIAQAADwAAAAAAAAABACAAAAAiAAAAZHJzL2Rvd25yZXYueG1sUEsBAhQAFAAAAAgA&#10;h07iQGoz/p+YBAAAqg0AAA4AAAAAAAAAAQAgAAAAJwEAAGRycy9lMm9Eb2MueG1sUEsFBgAAAAAG&#10;AAYAWQEAADE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4B1FFA66">
      <w:pPr>
        <w:adjustRightInd w:val="0"/>
        <w:snapToGrid w:val="0"/>
      </w:pPr>
    </w:p>
    <w:p w14:paraId="0E02FA1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32385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55pt;height:7.35pt;width:11.05pt;z-index:251677696;v-text-anchor:middle;mso-width-relative:page;mso-height-relative:page;" fillcolor="#323E4F" filled="t" stroked="f" coordsize="4974795,3320682" o:gfxdata="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DXL3kV2AAA&#10;AAgBAAAPAAAAAAAAAAEAIAAAACIAAABkcnMvZG93bnJldi54bWxQSwECFAAUAAAACACHTuJAQPXA&#10;c8kCAAC8BgAADgAAAAAAAAABACAAAAAnAQAAZHJzL2Uyb0RvYy54bWxQSwUGAAAAAAYABgBZAQAA&#10;Y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6D546E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982345</wp:posOffset>
                </wp:positionH>
                <wp:positionV relativeFrom="paragraph">
                  <wp:posOffset>80645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45C2AFC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77.35pt;margin-top:6.35pt;height:37.15pt;width:99pt;z-index:251667456;mso-width-relative:page;mso-height-relative:page;" filled="f" stroked="f" coordsize="21600,21600" o:gfxdata="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GpsXAtoAAAAJAQAADwAAAAAAAAABACAAAAAiAAAAZHJzL2Rvd25yZXYu&#10;eG1sUEsBAhQAFAAAAAgAh07iQGl1QOjAAQAAaQMAAA4AAAAAAAAAAQAgAAAAKQ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45C2AFC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85476FB"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69850</wp:posOffset>
                </wp:positionV>
                <wp:extent cx="6839585" cy="128460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1284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3C7D99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</w:p>
                          <w:p w14:paraId="02CE957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悉尼大学(QS Top 20)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计算机科学硕士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-至今</w:t>
                            </w:r>
                          </w:p>
                          <w:p w14:paraId="293D9DDF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主修机器学习，数据科学，分布式系统，IT项目管理、统计建模等；GPA: 5.8/7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排名前30%)。</w:t>
                            </w:r>
                          </w:p>
                          <w:p w14:paraId="4788BCE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兰州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财经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大学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会计学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学士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2019.09-2023.07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</w:p>
                          <w:p w14:paraId="5F2D02AF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主修公司金融、市场营销、财务会计等；GPA: 6.5/7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排名前10%)。</w:t>
                            </w:r>
                          </w:p>
                          <w:p w14:paraId="4D44B86C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jc w:val="left"/>
                              <w:rPr>
                                <w:rFonts w:hint="eastAsia" w:ascii="新宋体" w:hAnsi="新宋体"/>
                                <w:b w:val="0"/>
                                <w:bCs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5.45pt;margin-top:5.5pt;height:101.15pt;width:538.55pt;z-index:251662336;mso-width-relative:page;mso-height-relative:page;" filled="f" stroked="f" coordsize="21600,21600" o:gfxdata="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ys+mh1gAAAAoBAAAPAAAAAAAAAAEAIAAAACIAAABkcnMv&#10;ZG93bnJldi54bWxQSwECFAAUAAAACACHTuJARS2yLcwBAACBAwAADgAAAAAAAAABACAAAAAl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3C7D99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</w:p>
                    <w:p w14:paraId="02CE957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悉尼大学(QS Top 20)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计算机科学硕士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-至今</w:t>
                      </w:r>
                    </w:p>
                    <w:p w14:paraId="293D9DDF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主修机器学习，数据科学，分布式系统，IT项目管理、统计建模等；GPA: 5.8/7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排名前30%)。</w:t>
                      </w:r>
                    </w:p>
                    <w:p w14:paraId="4788BCE0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兰州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财经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大学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会计学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学士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新宋体" w:hAnsi="新宋体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2019.09-2023.07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</w:p>
                    <w:p w14:paraId="5F2D02AF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主修公司金融、市场营销、财务会计等；GPA: 6.5/7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排名前10%)。</w:t>
                      </w:r>
                    </w:p>
                    <w:p w14:paraId="4D44B86C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jc w:val="left"/>
                        <w:rPr>
                          <w:rFonts w:hint="eastAsia" w:ascii="新宋体" w:hAnsi="新宋体"/>
                          <w:b w:val="0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60325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7pt;margin-top:4.75pt;height:25.5pt;width:25.5pt;z-index:251666432;mso-width-relative:page;mso-height-relative:page;" fillcolor="#323E4F" filled="t" stroked="f" coordsize="166,166" o:gfxdata="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D7839E8">
      <w:pPr>
        <w:adjustRightInd w:val="0"/>
        <w:snapToGrid w:val="0"/>
      </w:pPr>
    </w:p>
    <w:p w14:paraId="7AEC83A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27940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67.95pt;margin-top:2.2pt;height:0pt;width:485.25pt;z-index:251668480;mso-width-relative:page;mso-height-relative:page;" filled="f" stroked="t" coordsize="21600,21600" o:gfxdata="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8mHN3XAAAACAEAAA8AAAAAAAAAAQAgAAAAIgAAAGRycy9kb3du&#10;cmV2LnhtbFBLAQIUABQAAAAIAIdO4kB1pJZdAAIAAPEDAAAOAAAAAAAAAAEAIAAAACY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2BA57659">
      <w:pPr>
        <w:adjustRightInd w:val="0"/>
        <w:snapToGrid w:val="0"/>
      </w:pPr>
    </w:p>
    <w:p w14:paraId="14B0350A">
      <w:pPr>
        <w:adjustRightInd w:val="0"/>
        <w:snapToGrid w:val="0"/>
      </w:pPr>
    </w:p>
    <w:p w14:paraId="22157757">
      <w:pPr>
        <w:adjustRightInd w:val="0"/>
        <w:snapToGrid w:val="0"/>
      </w:pPr>
    </w:p>
    <w:p w14:paraId="5F80099B">
      <w:pPr>
        <w:adjustRightInd w:val="0"/>
        <w:snapToGrid w:val="0"/>
      </w:pPr>
    </w:p>
    <w:p w14:paraId="0DB5D58B">
      <w:pPr>
        <w:adjustRightInd w:val="0"/>
        <w:snapToGrid w:val="0"/>
      </w:pPr>
    </w:p>
    <w:p w14:paraId="552B18F0">
      <w:pPr>
        <w:adjustRightInd w:val="0"/>
        <w:snapToGrid w:val="0"/>
      </w:pPr>
    </w:p>
    <w:p w14:paraId="65B984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97790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8.8pt;margin-top:7.7pt;height:25.5pt;width:25.5pt;z-index:251669504;mso-width-relative:page;mso-height-relative:page;" fillcolor="#323E4F" filled="t" stroked="f" coordsize="166,166" o:gfxdata="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IQsiRnXAAAACAEAAA8AAAAAAAAAAQAgAAAAIgAAAGRycy9kb3ducmV2&#10;LnhtbFBLAQIUABQAAAAIAIdO4kBrtfNyjgcAAFsjAAAOAAAAAAAAAAEAIAAAACY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11430</wp:posOffset>
                </wp:positionV>
                <wp:extent cx="1895475" cy="420370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65C808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7.05pt;margin-top:0.9pt;height:33.1pt;width:149.25pt;z-index:251673600;mso-width-relative:page;mso-height-relative:page;" filled="f" stroked="f" coordsize="21600,21600" o:gfxdata="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FLt/DZAAAACAEAAA8AAAAAAAAAAQAgAAAAIgAAAGRycy9kb3ducmV2&#10;LnhtbFBLAQIUABQAAAAIAIdO4kCLFDOTwgEAAGkDAAAOAAAAAAAAAAEAIAAAACgBAABkcnMvZTJv&#10;RG9jLnhtbFBLBQYAAAAABgAGAFkBAABc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465C8084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2BB3ECF">
      <w:pPr>
        <w:adjustRightInd w:val="0"/>
        <w:snapToGrid w:val="0"/>
      </w:pPr>
    </w:p>
    <w:p w14:paraId="2C7C4D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269240</wp:posOffset>
                </wp:positionH>
                <wp:positionV relativeFrom="paragraph">
                  <wp:posOffset>131445</wp:posOffset>
                </wp:positionV>
                <wp:extent cx="6864985" cy="149606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985" cy="1496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ED8F4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611" w:firstLineChars="291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 xml:space="preserve">AP+AC项目经理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深圳市云联友科科技有限公司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-2024.0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57DB716B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产品定义与需求管理：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作为对接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9家战略客户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的核心接口，通过深度访谈与场景分析，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精准转化8项核心需求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为产品功能方案，并撰写PRD，主导需求评审，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最终推动客户续约率提升25%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0359DAD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产品全周期管理与敏捷交付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主导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一款商用路由器新品从市场分析、功能定义到量产的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全流程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，协调硬件、软件、测试等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5+部门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资源，通过敏捷开发（Scrum）管理迭代，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将关键迭代周期平均缩短40%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，保障产品抢占市场窗口期。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1.2pt;margin-top:10.35pt;height:117.8pt;width:540.55pt;z-index:251661312;mso-width-relative:page;mso-height-relative:page;" filled="f" stroked="f" coordsize="21600,21600" o:gfxdata="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DrNK9sAAAAKAQAADwAAAAAAAAABACAAAAAiAAAAZHJzL2Rvd25yZXYueG1sUEsBAhQA&#10;FAAAAAgAh07iQB2wEdK2AQAAWg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ED8F4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611" w:firstLineChars="291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 xml:space="preserve">AP+AC项目经理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深圳市云联友科科技有限公司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-2024.0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6</w:t>
                      </w:r>
                    </w:p>
                    <w:p w14:paraId="57DB716B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产品定义与需求管理：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作为对接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9家战略客户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的核心接口，通过深度访谈与场景分析，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精准转化8项核心需求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为产品功能方案，并撰写PRD，主导需求评审，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最终推动客户续约率提升25%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  <w:p w14:paraId="0359DAD0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产品全周期管理与敏捷交付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主导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一款商用路由器新品从市场分析、功能定义到量产的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全流程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，协调硬件、软件、测试等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5+部门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资源，通过敏捷开发（Scrum）管理迭代，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将关键迭代周期平均缩短40%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，保障产品抢占市场窗口期。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ragraph">
                  <wp:posOffset>74930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68.45pt;margin-top:5.9pt;height:0pt;width:485.25pt;z-index:251671552;mso-width-relative:page;mso-height-relative:page;" filled="f" stroked="t" coordsize="21600,21600" o:gfxdata="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YZVFg1wAAAAoBAAAPAAAAAAAAAAEAIAAAACIAAABkcnMvZG93&#10;bnJldi54bWxQSwECFAAUAAAACACHTuJAwV9T5AECAADxAwAADgAAAAAAAAABACAAAAAmAQAAZHJz&#10;L2Uyb0RvYy54bWxQSwUGAAAAAAYABgBZAQAAmQ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31E4EEF">
      <w:pPr>
        <w:adjustRightInd w:val="0"/>
        <w:snapToGrid w:val="0"/>
      </w:pPr>
    </w:p>
    <w:p w14:paraId="6BB346AB">
      <w:pPr>
        <w:adjustRightInd w:val="0"/>
        <w:snapToGrid w:val="0"/>
      </w:pPr>
    </w:p>
    <w:p w14:paraId="0F01924F">
      <w:pPr>
        <w:adjustRightInd w:val="0"/>
        <w:snapToGrid w:val="0"/>
      </w:pPr>
    </w:p>
    <w:p w14:paraId="6E1BF768">
      <w:pPr>
        <w:adjustRightInd w:val="0"/>
        <w:snapToGrid w:val="0"/>
      </w:pPr>
    </w:p>
    <w:p w14:paraId="31D7D2EA">
      <w:pPr>
        <w:adjustRightInd w:val="0"/>
        <w:snapToGrid w:val="0"/>
      </w:pPr>
    </w:p>
    <w:p w14:paraId="60983219">
      <w:pPr>
        <w:adjustRightInd w:val="0"/>
        <w:snapToGrid w:val="0"/>
      </w:pPr>
    </w:p>
    <w:p w14:paraId="52B9315C">
      <w:pPr>
        <w:adjustRightInd w:val="0"/>
        <w:snapToGrid w:val="0"/>
      </w:pPr>
    </w:p>
    <w:p w14:paraId="5583F691">
      <w:pPr>
        <w:adjustRightInd w:val="0"/>
        <w:snapToGrid w:val="0"/>
      </w:pPr>
    </w:p>
    <w:p w14:paraId="53A64C48">
      <w:pPr>
        <w:adjustRightInd w:val="0"/>
        <w:snapToGrid w:val="0"/>
      </w:pPr>
    </w:p>
    <w:p w14:paraId="40E0AAD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527050</wp:posOffset>
                </wp:positionH>
                <wp:positionV relativeFrom="paragraph">
                  <wp:posOffset>139700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5pt;margin-top:11pt;height:25.5pt;width:25.5pt;z-index:251672576;mso-width-relative:page;mso-height-relative:page;" fillcolor="#323E4F" filled="t" stroked="f" coordsize="166,166" o:gfxdata="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48260</wp:posOffset>
                </wp:positionV>
                <wp:extent cx="930275" cy="420370"/>
                <wp:effectExtent l="0" t="0" r="0" b="0"/>
                <wp:wrapNone/>
                <wp:docPr id="20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7AE6190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8.15pt;margin-top:3.8pt;height:33.1pt;width:73.25pt;z-index:251680768;mso-width-relative:page;mso-height-relative:page;" filled="f" stroked="f" coordsize="21600,21600" o:gfxdata="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Jy+3zZAAAACAEAAA8AAAAAAAAAAQAgAAAAIgAAAGRycy9kb3ducmV2&#10;LnhtbFBLAQIUABQAAAAIAIdO4kBio7WTwgEAAGgDAAAOAAAAAAAAAAEAIAAAACgBAABkcnMvZTJv&#10;RG9jLnhtbFBLBQYAAAAABgAGAFkBAABc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37AE6190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7AF98DF">
      <w:pPr>
        <w:adjustRightInd w:val="0"/>
        <w:snapToGrid w:val="0"/>
      </w:pPr>
    </w:p>
    <w:p w14:paraId="7F63687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125095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8.25pt;margin-top:9.85pt;height:0pt;width:485.25pt;z-index:251674624;mso-width-relative:page;mso-height-relative:page;" filled="f" stroked="t" coordsize="21600,21600" o:gfxdata="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Ciox/2AAAAAoBAAAPAAAAAAAAAAEAIAAAACIAAABkcnMvZG93&#10;bnJldi54bWxQSwECFAAUAAAACACHTuJAeb2aCwACAADxAwAADgAAAAAAAAABACAAAAAnAQAAZHJz&#10;L2Uyb0RvYy54bWxQSwUGAAAAAAYABgBZAQAAmQ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18A8566D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10160</wp:posOffset>
                </wp:positionV>
                <wp:extent cx="6653530" cy="17919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020" y="5496560"/>
                          <a:ext cx="6653530" cy="179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5CAD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21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校园可持续咖啡杯循环系统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产品设计与用户研究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05</w:t>
                            </w:r>
                          </w:p>
                          <w:p w14:paraId="6DD3891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深度用户洞察：通过12场用户访谈及4小时现场观察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，定量化分析出阻碍可持续行为的关键：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“便利性赤字”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（68%受访者因忘记携带或清洗不便而放弃使用可循环杯）。</w:t>
                            </w:r>
                          </w:p>
                          <w:p w14:paraId="559D0E9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闭环系统设计：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主导设计一个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整合借还、清洁、激励的闭环产品系统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。方案包括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：学生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ID卡借还、校园网点归还、积分奖励及清洁状态可追溯，系统性解决便利、卫生、动力三大障碍。</w:t>
                            </w:r>
                          </w:p>
                          <w:p w14:paraId="34219CF4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原型与体验验证：产出用户旅程地图与手绘交互原型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，清晰展示从借用到归还的端到端用户体验流程，并在团队内进行可用性推演。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2pt;margin-top:0.8pt;height:141.1pt;width:523.9pt;z-index:251683840;mso-width-relative:page;mso-height-relative:page;" filled="f" stroked="f" coordsize="21600,21600" o:gfxdata="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9sRlU9oAAAAJAQAADwAAAAAAAAAB&#10;ACAAAAAiAAAAZHJzL2Rvd25yZXYueG1sUEsBAhQAFAAAAAgAh07iQDmeT/JHAgAAd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75CAD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210" w:firstLineChars="100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校园可持续咖啡杯循环系统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产品设计与用户研究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05</w:t>
                      </w:r>
                    </w:p>
                    <w:p w14:paraId="6DD38910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深度用户洞察：通过12场用户访谈及4小时现场观察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，定量化分析出阻碍可持续行为的关键：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“便利性赤字”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（68%受访者因忘记携带或清洗不便而放弃使用可循环杯）。</w:t>
                      </w:r>
                    </w:p>
                    <w:p w14:paraId="559D0E97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闭环系统设计：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主导设计一个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整合借还、清洁、激励的闭环产品系统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。方案包括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：学生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ID卡借还、校园网点归还、积分奖励及清洁状态可追溯，系统性解决便利、卫生、动力三大障碍。</w:t>
                      </w:r>
                    </w:p>
                    <w:p w14:paraId="34219CF4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原型与体验验证：产出用户旅程地图与手绘交互原型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，清晰展示从借用到归还的端到端用户体验流程，并在团队内进行可用性推演。</w:t>
                      </w:r>
                    </w:p>
                  </w:txbxContent>
                </v:textbox>
              </v:shape>
            </w:pict>
          </mc:Fallback>
        </mc:AlternateContent>
      </w:r>
    </w:p>
    <w:p w14:paraId="509204C9">
      <w:pPr>
        <w:adjustRightInd w:val="0"/>
        <w:snapToGrid w:val="0"/>
      </w:pPr>
    </w:p>
    <w:p w14:paraId="0888F97E">
      <w:pPr>
        <w:adjustRightInd w:val="0"/>
        <w:snapToGrid w:val="0"/>
      </w:pPr>
    </w:p>
    <w:p w14:paraId="2D968FD7">
      <w:pPr>
        <w:adjustRightInd w:val="0"/>
        <w:snapToGrid w:val="0"/>
      </w:pPr>
    </w:p>
    <w:p w14:paraId="383B0D5C">
      <w:pPr>
        <w:adjustRightInd w:val="0"/>
        <w:snapToGrid w:val="0"/>
      </w:pPr>
    </w:p>
    <w:p w14:paraId="427EA5DA">
      <w:pPr>
        <w:adjustRightInd w:val="0"/>
        <w:snapToGrid w:val="0"/>
      </w:pPr>
    </w:p>
    <w:p w14:paraId="66518109">
      <w:pPr>
        <w:adjustRightInd w:val="0"/>
        <w:snapToGrid w:val="0"/>
      </w:pPr>
    </w:p>
    <w:p w14:paraId="23E949ED">
      <w:pPr>
        <w:adjustRightInd w:val="0"/>
        <w:snapToGrid w:val="0"/>
      </w:pPr>
    </w:p>
    <w:p w14:paraId="033615A2">
      <w:pPr>
        <w:adjustRightInd w:val="0"/>
        <w:snapToGrid w:val="0"/>
      </w:pPr>
    </w:p>
    <w:p w14:paraId="21FF125B">
      <w:pPr>
        <w:adjustRightInd w:val="0"/>
        <w:snapToGrid w:val="0"/>
      </w:pPr>
    </w:p>
    <w:p w14:paraId="48BACBE7">
      <w:pPr>
        <w:adjustRightInd w:val="0"/>
        <w:snapToGrid w:val="0"/>
      </w:pPr>
    </w:p>
    <w:p w14:paraId="7BFBF29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5715</wp:posOffset>
                </wp:positionV>
                <wp:extent cx="6653530" cy="9036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3530" cy="90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85B4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21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PetCare 宠物健康管理平台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产品规划与项目管理 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11</w:t>
                            </w:r>
                          </w:p>
                          <w:p w14:paraId="1E91F91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用户中心设计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规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划以“宠物健康档案”为核心的一站式平台，设计“日常记录、社区、医疗助手、商城”四大模块，注重功能间的用户体验闭环。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7pt;margin-top:0.45pt;height:71.15pt;width:523.9pt;z-index:251688960;mso-width-relative:page;mso-height-relative:page;" filled="f" stroked="f" coordsize="21600,21600" o:gfxdata="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hC9XI2QAAAAgBAAAPAAAAAAAAAAEAIAAAACIAAABkcnMv&#10;ZG93bnJldi54bWxQSwECFAAUAAAACACHTuJA5JnWDDsCAABo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D85B4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210" w:firstLineChars="100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PetCare 宠物健康管理平台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产品规划与项目管理 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7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11</w:t>
                      </w:r>
                    </w:p>
                    <w:p w14:paraId="1E91F913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用户中心设计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规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划以“宠物健康档案”为核心的一站式平台，设计“日常记录、社区、医疗助手、商城”四大模块，注重功能间的用户体验闭环。</w:t>
                      </w:r>
                    </w:p>
                  </w:txbxContent>
                </v:textbox>
              </v:shape>
            </w:pict>
          </mc:Fallback>
        </mc:AlternateContent>
      </w:r>
    </w:p>
    <w:p w14:paraId="5CBF9EE9">
      <w:pPr>
        <w:adjustRightInd w:val="0"/>
        <w:snapToGrid w:val="0"/>
      </w:pPr>
    </w:p>
    <w:p w14:paraId="594AAF96">
      <w:pPr>
        <w:adjustRightInd w:val="0"/>
        <w:snapToGrid w:val="0"/>
      </w:pPr>
    </w:p>
    <w:p w14:paraId="0CBF3B02">
      <w:pPr>
        <w:adjustRightInd w:val="0"/>
        <w:snapToGrid w:val="0"/>
      </w:pPr>
    </w:p>
    <w:p w14:paraId="6FDAE16D">
      <w:pPr>
        <w:adjustRightInd w:val="0"/>
        <w:snapToGrid w:val="0"/>
      </w:pPr>
    </w:p>
    <w:p w14:paraId="04D5E76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114300</wp:posOffset>
                </wp:positionV>
                <wp:extent cx="913130" cy="415290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1529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78940D3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个人技能</w:t>
                            </w:r>
                          </w:p>
                          <w:p w14:paraId="589804A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80.25pt;margin-top:9pt;height:32.7pt;width:71.9pt;z-index:251670528;mso-width-relative:page;mso-height-relative:page;" filled="f" stroked="f" coordsize="21600,21600" o:gfxdata="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XJAmNkAAAAJAQAADwAAAAAAAAABACAAAAAiAAAAZHJzL2Rvd25yZXYu&#10;eG1sUEsBAhQAFAAAAAgAh07iQHT34lfBAQAAaAMAAA4AAAAAAAAAAQAgAAAAKA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578940D3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个人技能</w:t>
                      </w:r>
                    </w:p>
                    <w:p w14:paraId="589804AD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66471C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44450</wp:posOffset>
                </wp:positionV>
                <wp:extent cx="316230" cy="323850"/>
                <wp:effectExtent l="0" t="0" r="3810" b="11430"/>
                <wp:wrapNone/>
                <wp:docPr id="2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0.8pt;margin-top:3.5pt;height:25.5pt;width:24.9pt;z-index:251681792;mso-width-relative:page;mso-height-relative:page;" fillcolor="#323E4F" filled="t" stroked="f" coordsize="166,166" o:gfxdata="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0205A7DB">
      <w:pPr>
        <w:adjustRightInd w:val="0"/>
        <w:snapToGrid w:val="0"/>
      </w:pPr>
    </w:p>
    <w:p w14:paraId="1A5BC2C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93345</wp:posOffset>
                </wp:positionV>
                <wp:extent cx="6744335" cy="181483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81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67834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产品与业务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用户研究与需求分析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用户体验设计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产品原型设计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敏捷开发（Scrum）</w:t>
                            </w:r>
                          </w:p>
                          <w:p w14:paraId="4A9424B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数据分析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精通 Python（Pandas, NumPy, Scikit-learn）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熟练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运用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SQL 进行用户行为分析</w:t>
                            </w:r>
                          </w:p>
                          <w:p w14:paraId="2A48DFA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工具平台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Jira &amp; Confluence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Figma/Axure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Lucidchart</w:t>
                            </w:r>
                          </w:p>
                          <w:p w14:paraId="1B8859C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语言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英语流利（PTE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68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分），具备技术文档阅读与商务沟通能力</w:t>
                            </w:r>
                          </w:p>
                          <w:p w14:paraId="7529ADC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F2B6F4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074299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68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分（等同雅思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7.0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），具备流利的商务英语沟通能力</w:t>
                            </w:r>
                          </w:p>
                          <w:p w14:paraId="1AD339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72" w:beforeAutospacing="0" w:after="0" w:afterAutospacing="1"/>
                              <w:ind w:left="-360" w:leftChars="0"/>
                            </w:pPr>
                          </w:p>
                          <w:p w14:paraId="0820EC0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8D926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2E5579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C3398A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7D28B9E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4B4EA4F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227D06E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275FF4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639D4B1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4544DFE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191107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42.8pt;margin-top:7.35pt;height:142.9pt;width:531.05pt;z-index:251663360;mso-width-relative:page;mso-height-relative:page;" filled="f" stroked="f" coordsize="21600,21600" o:gfxdata="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2stx11QAAAAoBAAAPAAAAAAAAAAEAIAAAACIAAABkcnMvZG93bnJldi54bWxQ&#10;SwECFAAUAAAACACHTuJA8zfQc8EBAABnAwAADgAAAAAAAAABACAAAAAk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5678347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产品与业务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用户研究与需求分析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用户体验设计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产品原型设计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敏捷开发（Scrum）</w:t>
                      </w:r>
                    </w:p>
                    <w:p w14:paraId="4A9424B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数据分析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精通 Python（Pandas, NumPy, Scikit-learn）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熟练 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运用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SQL 进行用户行为分析</w:t>
                      </w:r>
                    </w:p>
                    <w:p w14:paraId="2A48DFA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工具平台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Jira &amp; Confluence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Figma/Axure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Lucidchart</w:t>
                      </w:r>
                    </w:p>
                    <w:p w14:paraId="1B8859C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语言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英语流利（PTE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68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分），具备技术文档阅读与商务沟通能力</w:t>
                      </w:r>
                    </w:p>
                    <w:p w14:paraId="7529ADCC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F2B6F45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074299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68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分（等同雅思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7.0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），具备流利的商务英语沟通能力</w:t>
                      </w:r>
                    </w:p>
                    <w:p w14:paraId="1AD339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72" w:beforeAutospacing="0" w:after="0" w:afterAutospacing="1"/>
                        <w:ind w:left="-360" w:leftChars="0"/>
                      </w:pPr>
                    </w:p>
                    <w:p w14:paraId="0820EC0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8D926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2E5579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C3398A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7D28B9E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4B4EA4F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227D06E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275FF4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639D4B1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4544DFE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191107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28575</wp:posOffset>
                </wp:positionV>
                <wp:extent cx="6162675" cy="0"/>
                <wp:effectExtent l="0" t="7620" r="9525" b="15240"/>
                <wp:wrapNone/>
                <wp:docPr id="22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7.3pt;margin-top:2.25pt;height:0pt;width:485.25pt;z-index:251682816;mso-width-relative:page;mso-height-relative:page;" filled="f" stroked="t" coordsize="21600,21600" o:gfxdata="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EsvZDWAAAACAEAAA8AAAAAAAAAAQAgAAAAIgAAAGRycy9kb3du&#10;cmV2LnhtbFBLAQIUABQAAAAIAIdO4kAVvbThAQIAAPEDAAAOAAAAAAAAAAEAIAAAACU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4EFD839D">
      <w:pPr>
        <w:adjustRightInd w:val="0"/>
        <w:snapToGrid w:val="0"/>
      </w:pPr>
    </w:p>
    <w:p w14:paraId="414B3150">
      <w:pPr>
        <w:adjustRightInd w:val="0"/>
        <w:snapToGrid w:val="0"/>
      </w:pPr>
    </w:p>
    <w:p w14:paraId="5BFC444B">
      <w:pPr>
        <w:adjustRightInd w:val="0"/>
        <w:snapToGrid w:val="0"/>
      </w:pPr>
    </w:p>
    <w:p w14:paraId="2A678653">
      <w:pPr>
        <w:adjustRightInd w:val="0"/>
        <w:snapToGrid w:val="0"/>
      </w:pPr>
    </w:p>
    <w:p w14:paraId="1E94513E">
      <w:pPr>
        <w:adjustRightInd w:val="0"/>
        <w:snapToGrid w:val="0"/>
      </w:pPr>
    </w:p>
    <w:p w14:paraId="0C640242"/>
    <w:p w14:paraId="236BB045"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624840</wp:posOffset>
                </wp:positionV>
                <wp:extent cx="6858000" cy="786765"/>
                <wp:effectExtent l="0" t="0" r="0" b="0"/>
                <wp:wrapNone/>
                <wp:docPr id="32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480BD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具备从用户洞察到方案落地的完整实践。通过12场访谈锁定“便利性”为关键障碍，主导设计了校园咖啡杯循环系统的完整闭环方案（借、还、激励）。注重通过用户旅程与原型，验证并细化体验流程。</w:t>
                            </w:r>
                          </w:p>
                          <w:p w14:paraId="705B22C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940C00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7CAA9A3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19A296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5FA5900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7CCCD24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B6087F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A2FCA48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D830CD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24D4144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4.3pt;margin-top:49.2pt;height:61.95pt;width:540pt;z-index:251687936;mso-width-relative:page;mso-height-relative:page;" filled="f" stroked="f" coordsize="21600,21600" o:gfxdata="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ExikEtYAAAAKAQAADwAAAAAAAAABACAAAAAiAAAAZHJzL2Rvd25yZXYueG1s&#10;UEsBAhQAFAAAAAgAh07iQAQ6qO3BAQAAZw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F480BD6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具备从用户洞察到方案落地的完整实践。通过12场访谈锁定“便利性”为关键障碍，主导设计了校园咖啡杯循环系统的完整闭环方案（借、还、激励）。注重通过用户旅程与原型，验证并细化体验流程。</w:t>
                      </w:r>
                    </w:p>
                    <w:p w14:paraId="705B22C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940C00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7CAA9A3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19A296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5FA5900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7CCCD24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B6087F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A2FCA48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D830CD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24D4144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231775</wp:posOffset>
                </wp:positionV>
                <wp:extent cx="1001395" cy="415290"/>
                <wp:effectExtent l="0" t="0" r="0" b="0"/>
                <wp:wrapNone/>
                <wp:docPr id="31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41529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F227805">
                            <w:pPr>
                              <w:rPr>
                                <w:rFonts w:hint="default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个人总结</w:t>
                            </w:r>
                          </w:p>
                          <w:p w14:paraId="603E4F4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80.75pt;margin-top:18.25pt;height:32.7pt;width:78.85pt;z-index:251686912;mso-width-relative:page;mso-height-relative:page;" filled="f" stroked="f" coordsize="21600,21600" o:gfxdata="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pL9kE2wAAAAoBAAAPAAAAAAAAAAEAIAAAACIAAABkcnMvZG93&#10;bnJldi54bWxQSwECFAAUAAAACACHTuJAqjErj8QBAABpAwAADgAAAAAAAAABACAAAAAqAQAAZHJz&#10;L2Uyb0RvYy54bWxQSwUGAAAAAAYABgBZAQAAYA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F227805">
                      <w:pPr>
                        <w:rPr>
                          <w:rFonts w:hint="default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个人总结</w:t>
                      </w:r>
                    </w:p>
                    <w:p w14:paraId="603E4F4A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624840</wp:posOffset>
                </wp:positionV>
                <wp:extent cx="6162675" cy="0"/>
                <wp:effectExtent l="0" t="7620" r="9525" b="15240"/>
                <wp:wrapNone/>
                <wp:docPr id="30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6.8pt;margin-top:49.2pt;height:0pt;width:485.25pt;z-index:251685888;mso-width-relative:page;mso-height-relative:page;" filled="f" stroked="t" coordsize="21600,21600" o:gfxdata="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zp6WtgAAAAKAQAADwAAAAAAAAABACAAAAAiAAAAZHJzL2Rv&#10;d25yZXYueG1sUEsBAhQAFAAAAAgAh07iQBNGWqEBAgAA8QMAAA4AAAAAAAAAAQAgAAAAJwEAAGRy&#10;cy9lMm9Eb2MueG1sUEsFBgAAAAAGAAYAWQEAAJ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365760</wp:posOffset>
                </wp:positionV>
                <wp:extent cx="316230" cy="323850"/>
                <wp:effectExtent l="0" t="0" r="3810" b="11430"/>
                <wp:wrapNone/>
                <wp:docPr id="2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9.8pt;margin-top:28.8pt;height:25.5pt;width:24.9pt;z-index:251684864;mso-width-relative:page;mso-height-relative:page;" fillcolor="#323E4F" filled="t" stroked="f" coordsize="166,166" o:gfxdata="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7ECC9"/>
    <w:multiLevelType w:val="multilevel"/>
    <w:tmpl w:val="8517E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1CCA5D"/>
    <w:multiLevelType w:val="singleLevel"/>
    <w:tmpl w:val="EB1CCA5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7CC8A5B1"/>
    <w:multiLevelType w:val="singleLevel"/>
    <w:tmpl w:val="7CC8A5B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F6F423B"/>
    <w:multiLevelType w:val="singleLevel"/>
    <w:tmpl w:val="7F6F423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1D9188E"/>
    <w:rsid w:val="16490CAF"/>
    <w:rsid w:val="18BA2340"/>
    <w:rsid w:val="1CA003DC"/>
    <w:rsid w:val="1EC2624D"/>
    <w:rsid w:val="2B804BE8"/>
    <w:rsid w:val="2BA22524"/>
    <w:rsid w:val="2C256D28"/>
    <w:rsid w:val="2CB207DD"/>
    <w:rsid w:val="2E180D2E"/>
    <w:rsid w:val="2E1D693D"/>
    <w:rsid w:val="2ED92AAB"/>
    <w:rsid w:val="30157EDB"/>
    <w:rsid w:val="30EE76CF"/>
    <w:rsid w:val="33A647C9"/>
    <w:rsid w:val="33DD7F20"/>
    <w:rsid w:val="36EC217C"/>
    <w:rsid w:val="3AA708C3"/>
    <w:rsid w:val="3F6E2D9A"/>
    <w:rsid w:val="48425ABB"/>
    <w:rsid w:val="50082A59"/>
    <w:rsid w:val="59AB1188"/>
    <w:rsid w:val="60033294"/>
    <w:rsid w:val="65526FC4"/>
    <w:rsid w:val="6F8F4715"/>
    <w:rsid w:val="71814B45"/>
    <w:rsid w:val="76E11DE3"/>
    <w:rsid w:val="7894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_Style 6"/>
    <w:basedOn w:val="1"/>
    <w:qFormat/>
    <w:uiPriority w:val="99"/>
    <w:pPr>
      <w:ind w:firstLine="420" w:firstLineChars="200"/>
    </w:pPr>
  </w:style>
  <w:style w:type="character" w:customStyle="1" w:styleId="11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0</Characters>
  <Lines>1</Lines>
  <Paragraphs>1</Paragraphs>
  <TotalTime>37</TotalTime>
  <ScaleCrop>false</ScaleCrop>
  <LinksUpToDate>false</LinksUpToDate>
  <CharactersWithSpaces>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peng</cp:lastModifiedBy>
  <dcterms:modified xsi:type="dcterms:W3CDTF">2025-12-11T15:27:55Z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eyJoZGlkIjoiMWY3YWY4NWMyY2JiNzE5MzQwMzIxODc1OWRiYTBlZTgiLCJ1c2VySWQiOiI0NTE1MDc1MDIifQ==</vt:lpwstr>
  </property>
  <property fmtid="{D5CDD505-2E9C-101B-9397-08002B2CF9AE}" pid="4" name="ICV">
    <vt:lpwstr>EF6F8796280F46E19010AF01677DBAB9_13</vt:lpwstr>
  </property>
</Properties>
</file>