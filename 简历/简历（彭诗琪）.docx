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680F7C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49530</wp:posOffset>
                </wp:positionV>
                <wp:extent cx="7606665" cy="10901045"/>
                <wp:effectExtent l="0" t="0" r="13335" b="10795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9010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36.25pt;margin-top:3.9pt;height:858.35pt;width:598.95pt;z-index:-251657216;mso-width-relative:page;mso-height-relative:page;" fillcolor="#FFFFFF" filled="t" stroked="f" coordsize="21600,21600" o:gfxdata="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uY1XS9kAAAAKAQAADwAAAAAAAAABACAAAAAi&#10;AAAAZHJzL2Rvd25yZXYueG1sUEsBAhQAFAAAAAgAh07iQB1zSbIJAgAAGQQAAA4AAAAAAAAAAQAg&#10;AAAAKAEAAGRycy9lMm9Eb2MueG1sUEsFBgAAAAAGAAYAWQEAAKMFAAAAAA=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left:0pt;margin-top:0pt;height:15.75pt;width:592.5pt;z-index:251665408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8wnn9IA&#10;AAAFAQAADwAAAAAAAAABACAAAAAiAAAAZHJzL2Rvd25yZXYueG1sUEsBAhQAFAAAAAgAh07iQBoe&#10;keslAgAANwQAAA4AAAAAAAAAAQAgAAAAIQEAAGRycy9lMm9Eb2MueG1sUEsFBgAAAAAGAAYAWQEA&#10;ALg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438B7C1B">
      <w:pPr>
        <w:adjustRightInd w:val="0"/>
        <w:snapToGrid w:val="0"/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6000750</wp:posOffset>
            </wp:positionH>
            <wp:positionV relativeFrom="paragraph">
              <wp:posOffset>153035</wp:posOffset>
            </wp:positionV>
            <wp:extent cx="855345" cy="1222375"/>
            <wp:effectExtent l="0" t="0" r="13335" b="12065"/>
            <wp:wrapNone/>
            <wp:docPr id="10" name="图片 573" descr="C:/Users/11727/Documents/zhengjianzhao_231022220314.jpgzhengjianzhao_23102222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 descr="C:/Users/11727/Documents/zhengjianzhao_231022220314.jpgzhengjianzhao_231022220314"/>
                    <pic:cNvPicPr>
                      <a:picLocks noChangeAspect="1"/>
                    </pic:cNvPicPr>
                  </pic:nvPicPr>
                  <pic:blipFill>
                    <a:blip r:embed="rId4"/>
                    <a:srcRect l="6909" r="6909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4CE410F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44450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E1219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彭诗琪</w:t>
                            </w:r>
                          </w:p>
                          <w:p w14:paraId="3C0E316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9.4pt;margin-top:3.5pt;height:69.8pt;width:164.2pt;z-index:251660288;mso-width-relative:page;mso-height-relative:page;" filled="f" stroked="f" coordsize="21600,21600" o:gfxdata="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ZY/ijVAAAACAEAAA8AAAAAAAAAAQAgAAAAIgAAAGRycy9k&#10;b3ducmV2LnhtbFBLAQIUABQAAAAIAIdO4kCWUO9dzAEAAH8DAAAOAAAAAAAAAAEAIAAAACQ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8E1219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彭诗琪</w:t>
                      </w:r>
                    </w:p>
                    <w:p w14:paraId="3C0E316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0139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01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C8D83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深圳、杭州、上海</w:t>
                            </w:r>
                          </w:p>
                          <w:p w14:paraId="58EC666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15559870708</w:t>
                            </w:r>
                          </w:p>
                          <w:p w14:paraId="7519B75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pengshiqi42@hotmail.com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63.55pt;margin-top:8.2pt;height:78.85pt;width:168.5pt;z-index:251664384;mso-width-relative:page;mso-height-relative:page;" filled="f" stroked="f" coordsize="21600,21600" o:gfxdata="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vZSrNcAAAAKAQAADwAAAAAAAAABACAAAAAiAAAAZHJzL2Rvd25yZXYueG1s&#10;UEsBAhQAFAAAAAgAh07iQNobcT7AAQAAZwMAAA4AAAAAAAAAAQAgAAAAJg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C8D83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深圳、杭州、上海</w:t>
                      </w:r>
                    </w:p>
                    <w:p w14:paraId="58EC666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15559870708</w:t>
                      </w:r>
                    </w:p>
                    <w:p w14:paraId="7519B75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pengshiqi42@hotmail.com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04C964A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53.55pt;margin-top:4.2pt;height:11.45pt;width:6.7pt;z-index:251675648;v-text-anchor:middle;mso-width-relative:page;mso-height-relative:page;" fillcolor="#323E4F" filled="t" stroked="f" coordsize="559792,955625" o:gfxdata="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ARNrILW&#10;AAAACAEAAA8AAAAAAAAAAQAgAAAAIgAAAGRycy9kb3ducmV2LnhtbFBLAQIUABQAAAAIAIdO4kCu&#10;vhoEPwMAAIgIAAAOAAAAAAAAAAEAIAAAACUBAABkcnMvZTJvRG9jLnhtbFBLBQYAAAAABgAGAFkB&#10;AADW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 w14:paraId="0AAFEDB1">
      <w:pPr>
        <w:adjustRightInd w:val="0"/>
        <w:snapToGrid w:val="0"/>
      </w:pPr>
    </w:p>
    <w:p w14:paraId="47FFC0B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17145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4.5pt;margin-top:1.35pt;height:11.5pt;width:8.75pt;z-index:251676672;v-text-anchor:middle;mso-width-relative:page;mso-height-relative:page;" fillcolor="#323E4F" filled="t" stroked="f" coordsize="1978606,3092264" o:gfxdata="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nQE9uNgAAAAIAQAADwAAAAAAAAABACAAAAAiAAAAZHJzL2Rvd25yZXYueG1sUEsBAhQAFAAAAAgA&#10;h07iQGoz/p+YBAAAqg0AAA4AAAAAAAAAAQAgAAAAJwEAAGRycy9lMm9Eb2MueG1sUEsFBgAAAAAG&#10;AAYAWQEAADEI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139700</wp:posOffset>
                </wp:positionV>
                <wp:extent cx="2672080" cy="432435"/>
                <wp:effectExtent l="0" t="0" r="10160" b="952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675" y="1115695"/>
                          <a:ext cx="2672080" cy="432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0243E">
                            <w:pP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23E4F"/>
                                <w:kern w:val="24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23E4F"/>
                                <w:kern w:val="24"/>
                                <w:sz w:val="18"/>
                                <w:szCs w:val="18"/>
                                <w:lang w:val="en-US" w:eastAsia="zh-CN" w:bidi="ar-SA"/>
                              </w:rPr>
                              <w:t>求职意向：产品经理 或 产品/项目负责人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23E4F"/>
                                <w:kern w:val="24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65pt;margin-top:11pt;height:34.05pt;width:210.4pt;z-index:251679744;mso-width-relative:page;mso-height-relative:page;" fillcolor="#FFFFFF [3201]" filled="t" stroked="f" coordsize="21600,21600" o:gfxdata="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1LSU9MA&#10;AAAIAQAADwAAAAAAAAABACAAAAAiAAAAZHJzL2Rvd25yZXYueG1sUEsBAhQAFAAAAAgAh07iQPKN&#10;FFhdAgAAmgQAAA4AAAAAAAAAAQAgAAAAI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C0243E">
                      <w:pPr>
                        <w:rPr>
                          <w:rFonts w:hint="eastAsia" w:ascii="微软雅黑" w:hAnsi="微软雅黑" w:eastAsia="微软雅黑" w:cs="Times New Roman"/>
                          <w:b/>
                          <w:color w:val="323E4F"/>
                          <w:kern w:val="24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23E4F"/>
                          <w:kern w:val="24"/>
                          <w:sz w:val="18"/>
                          <w:szCs w:val="18"/>
                          <w:lang w:val="en-US" w:eastAsia="zh-CN" w:bidi="ar-SA"/>
                        </w:rPr>
                        <w:t>求职意向：产品经理 或 产品/项目负责人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23E4F"/>
                          <w:kern w:val="24"/>
                          <w:sz w:val="18"/>
                          <w:szCs w:val="18"/>
                          <w:lang w:val="en-US" w:eastAsia="zh-CN" w:bidi="ar-S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B1FFA66">
      <w:pPr>
        <w:adjustRightInd w:val="0"/>
        <w:snapToGrid w:val="0"/>
      </w:pPr>
    </w:p>
    <w:p w14:paraId="0E02FA1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32385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2.65pt;margin-top:2.55pt;height:7.35pt;width:11.05pt;z-index:251677696;v-text-anchor:middle;mso-width-relative:page;mso-height-relative:page;" fillcolor="#323E4F" filled="t" stroked="f" coordsize="4974795,3320682" o:gfxdata="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DXL3kV2AAA&#10;AAgBAAAPAAAAAAAAAAEAIAAAACIAAABkcnMvZG93bnJldi54bWxQSwECFAAUAAAACACHTuJAQPXA&#10;c8kCAAC8BgAADgAAAAAAAAABACAAAAAnAQAAZHJzL2Uyb0RvYy54bWxQSwUGAAAAAAYABgBZAQAA&#10;Y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6D546E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982345</wp:posOffset>
                </wp:positionH>
                <wp:positionV relativeFrom="paragraph">
                  <wp:posOffset>80645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45C2AFC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77.35pt;margin-top:6.35pt;height:37.15pt;width:99pt;z-index:251667456;mso-width-relative:page;mso-height-relative:page;" filled="f" stroked="f" coordsize="21600,21600" o:gfxdata="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GpsXAtoAAAAJAQAADwAAAAAAAAABACAAAAAiAAAAZHJzL2Rvd25yZXYu&#10;eG1sUEsBAhQAFAAAAAgAh07iQGl1QOjAAQAAaQMAAA4AAAAAAAAAAQAgAAAAKQEAAGRycy9lMm9E&#10;b2MueG1sUEsFBgAAAAAGAAYAWQEAAFs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745C2AFC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585476FB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60325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1.7pt;margin-top:4.75pt;height:25.5pt;width:25.5pt;z-index:251666432;mso-width-relative:page;mso-height-relative:page;" fillcolor="#323E4F" filled="t" stroked="f" coordsize="166,166" o:gfxdata="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120650</wp:posOffset>
                </wp:positionV>
                <wp:extent cx="6839585" cy="176720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176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3C7D99">
                            <w:pPr>
                              <w:pStyle w:val="6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</w:p>
                          <w:p w14:paraId="02CE957A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悉尼大学(QS Top 20)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计算机科学硕士（数据科学与AI方向）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Segoe UI" w:hAnsi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2024.0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-至今</w:t>
                            </w:r>
                          </w:p>
                          <w:p w14:paraId="1BC4015E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主修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机器学习，数据科学，分布式系统，IT项目管理、统计建模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等；GPA: 5.8/7 (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排名前30%)。能基于全链路技术理解评估产品可行性及实施风险。</w:t>
                            </w:r>
                          </w:p>
                          <w:p w14:paraId="4788BCE0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兰州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财经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大学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会计学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学士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Segoe UI" w:hAnsi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2019.09-2023.07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</w:p>
                          <w:p w14:paraId="7BEA01FE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主修公司金融、市场营销、财务会计等；GPA: 6.5/7 (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排名前10%)。建立了从财务与市场视角评估产品价值的商业思维。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5F2D02AF">
                            <w:pPr>
                              <w:pStyle w:val="6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</w:p>
                          <w:p w14:paraId="4D44B86C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jc w:val="left"/>
                              <w:rPr>
                                <w:rFonts w:hint="eastAsia" w:ascii="新宋体" w:hAnsi="新宋体"/>
                                <w:b w:val="0"/>
                                <w:bCs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26.95pt;margin-top:9.5pt;height:139.15pt;width:538.55pt;z-index:251662336;mso-width-relative:page;mso-height-relative:page;" filled="f" stroked="f" coordsize="21600,21600" o:gfxdata="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+QdmdcAAAAKAQAADwAAAAAAAAABACAAAAAiAAAAZHJz&#10;L2Rvd25yZXYueG1sUEsBAhQAFAAAAAgAh07iQOYJWOHMAQAAgQ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3C7D99">
                      <w:pPr>
                        <w:pStyle w:val="6"/>
                        <w:numPr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</w:p>
                    <w:p w14:paraId="02CE957A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悉尼大学(QS Top 20)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计算机科学硕士（数据科学与AI方向）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Segoe UI" w:hAnsi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2024.0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-至今</w:t>
                      </w:r>
                    </w:p>
                    <w:p w14:paraId="1BC4015E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主修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机器学习，数据科学，分布式系统，IT项目管理、统计建模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等；GPA: 5.8/7 (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排名前30%)。能基于全链路技术理解评估产品可行性及实施风险。</w:t>
                      </w:r>
                    </w:p>
                    <w:p w14:paraId="4788BCE0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兰州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财经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大学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会计学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学士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新宋体" w:hAnsi="新宋体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hint="eastAsia" w:ascii="Segoe UI" w:hAnsi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2019.09-2023.07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</w:p>
                    <w:p w14:paraId="7BEA01FE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主修公司金融、市场营销、财务会计等；GPA: 6.5/7 (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排名前10%)。建立了从财务与市场视角评估产品价值的商业思维。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</w:t>
                      </w:r>
                    </w:p>
                    <w:p w14:paraId="5F2D02AF">
                      <w:pPr>
                        <w:pStyle w:val="6"/>
                        <w:numPr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</w:p>
                    <w:p w14:paraId="4D44B86C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jc w:val="left"/>
                        <w:rPr>
                          <w:rFonts w:hint="eastAsia" w:ascii="新宋体" w:hAnsi="新宋体"/>
                          <w:b w:val="0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7839E8">
      <w:pPr>
        <w:adjustRightInd w:val="0"/>
        <w:snapToGrid w:val="0"/>
      </w:pPr>
    </w:p>
    <w:p w14:paraId="7AEC83A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27940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67.95pt;margin-top:2.2pt;height:0pt;width:485.25pt;z-index:251668480;mso-width-relative:page;mso-height-relative:page;" filled="f" stroked="t" coordsize="21600,21600" o:gfxdata="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8mHN3XAAAACAEAAA8AAAAAAAAAAQAgAAAAIgAAAGRycy9kb3du&#10;cmV2LnhtbFBLAQIUABQAAAAIAIdO4kB1pJZdAAIAAPEDAAAOAAAAAAAAAAEAIAAAACY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2BA57659">
      <w:pPr>
        <w:adjustRightInd w:val="0"/>
        <w:snapToGrid w:val="0"/>
      </w:pPr>
    </w:p>
    <w:p w14:paraId="14B0350A">
      <w:pPr>
        <w:adjustRightInd w:val="0"/>
        <w:snapToGrid w:val="0"/>
      </w:pPr>
    </w:p>
    <w:p w14:paraId="22157757">
      <w:pPr>
        <w:adjustRightInd w:val="0"/>
        <w:snapToGrid w:val="0"/>
      </w:pPr>
    </w:p>
    <w:p w14:paraId="5F80099B">
      <w:pPr>
        <w:adjustRightInd w:val="0"/>
        <w:snapToGrid w:val="0"/>
      </w:pPr>
    </w:p>
    <w:p w14:paraId="0DB5D58B">
      <w:pPr>
        <w:adjustRightInd w:val="0"/>
        <w:snapToGrid w:val="0"/>
      </w:pPr>
    </w:p>
    <w:p w14:paraId="552B18F0">
      <w:pPr>
        <w:adjustRightInd w:val="0"/>
        <w:snapToGrid w:val="0"/>
      </w:pPr>
    </w:p>
    <w:p w14:paraId="65B98412">
      <w:pPr>
        <w:adjustRightInd w:val="0"/>
        <w:snapToGrid w:val="0"/>
      </w:pPr>
    </w:p>
    <w:p w14:paraId="42BB3ECF">
      <w:pPr>
        <w:adjustRightInd w:val="0"/>
        <w:snapToGrid w:val="0"/>
      </w:pPr>
    </w:p>
    <w:p w14:paraId="2C7C4D1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965835</wp:posOffset>
                </wp:positionH>
                <wp:positionV relativeFrom="paragraph">
                  <wp:posOffset>79375</wp:posOffset>
                </wp:positionV>
                <wp:extent cx="1895475" cy="420370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20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65C8084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76.05pt;margin-top:6.25pt;height:33.1pt;width:149.25pt;z-index:251673600;mso-width-relative:page;mso-height-relative:page;" filled="f" stroked="f" coordsize="21600,21600" o:gfxdata="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EGSQ0tsAAAAJAQAADwAAAAAAAAABACAAAAAiAAAAZHJzL2Rvd25y&#10;ZXYueG1sUEsBAhQAFAAAAAgAh07iQIsUM5PCAQAAaQMAAA4AAAAAAAAAAQAgAAAAKgEAAGRycy9l&#10;Mm9Eb2MueG1sUEsFBgAAAAAGAAYAWQEAAF4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465C8084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31E4EEF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530860</wp:posOffset>
                </wp:positionH>
                <wp:positionV relativeFrom="paragraph">
                  <wp:posOffset>31115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1.8pt;margin-top:2.45pt;height:25.5pt;width:25.5pt;z-index:251669504;mso-width-relative:page;mso-height-relative:page;" fillcolor="#323E4F" filled="t" stroked="f" coordsize="166,166" o:gfxdata="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MLAS1fXAAAABwEAAA8AAAAAAAAAAQAgAAAAIgAAAGRycy9kb3ducmV2&#10;LnhtbFBLAQIUABQAAAAIAIdO4kBrtfNyjgcAAFsjAAAOAAAAAAAAAAEAIAAAACYBAABkcnMvZTJv&#10;RG9jLnhtbFBLBQYAAAAABgAGAFkBAAAm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6BB346AB">
      <w:pPr>
        <w:adjustRightInd w:val="0"/>
        <w:snapToGrid w:val="0"/>
      </w:pPr>
    </w:p>
    <w:p w14:paraId="0F01924F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45720</wp:posOffset>
                </wp:positionV>
                <wp:extent cx="6864985" cy="222694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985" cy="2226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C761B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 xml:space="preserve">AP+AC项目经理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深圳市云联友科科技有限公司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-2024.0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37ED8F44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全流程推动与协同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从参与前期市场定位与功能定义，到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主导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商用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路由器新品从需求评审到量产的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全流程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。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通过组织日站会与迭代评审会，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确保5+部门无缝协作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保障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产品从构想至成功上市。</w:t>
                            </w:r>
                          </w:p>
                          <w:p w14:paraId="03A2D906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数据驱动的敏捷迭代：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主导推行敏捷开发，建立以样品达成率、项目周期为核心的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监控体系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通过数据持续驱动研发流程优化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，最终将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迭代效率提升40%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缩短项目周期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助力产品抢先上市并捕捉市场窗口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5B7C41BA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客户需求转化与关系管理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：作为对接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9家战略客户的核心接口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，通过深度访谈精准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转化8项核心需求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为产品方案，实现客户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续约率提升25%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0BCBDEBA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运营优化与风险管控：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 管理月均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900W+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订单，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优化生产排期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系统，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将交付准时率稳定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在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95%+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；通过建立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跨部门复盘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机制，使同类问题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复发率降低60%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26.2pt;margin-top:3.6pt;height:175.35pt;width:540.55pt;z-index:251661312;mso-width-relative:page;mso-height-relative:page;" filled="f" stroked="f" coordsize="21600,21600" o:gfxdata="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F0lSn2gAAAAkBAAAPAAAAAAAAAAEAIAAAACIAAABkcnMvZG93bnJldi54bWxQSwECFAAU&#10;AAAACACHTuJACQoEy7YBAABa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C761B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 xml:space="preserve">AP+AC项目经理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深圳市云联友科科技有限公司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-2024.0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6</w:t>
                      </w:r>
                    </w:p>
                    <w:p w14:paraId="37ED8F44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全流程推动与协同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从参与前期市场定位与功能定义，到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主导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商用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路由器新品从需求评审到量产的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全流程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。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通过组织日站会与迭代评审会，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确保5+部门无缝协作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保障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产品从构想至成功上市。</w:t>
                      </w:r>
                    </w:p>
                    <w:p w14:paraId="03A2D906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数据驱动的敏捷迭代：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主导推行敏捷开发，建立以样品达成率、项目周期为核心的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监控体系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通过数据持续驱动研发流程优化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，最终将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迭代效率提升40%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缩短项目周期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助力产品抢先上市并捕捉市场窗口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。</w:t>
                      </w:r>
                    </w:p>
                    <w:p w14:paraId="5B7C41BA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客户需求转化与关系管理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：作为对接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9家战略客户的核心接口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，通过深度访谈精准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转化8项核心需求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为产品方案，实现客户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续约率提升25%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。</w:t>
                      </w:r>
                    </w:p>
                    <w:p w14:paraId="0BCBDEBA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运营优化与风险管控：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 管理月均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900W+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订单，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优化生产排期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系统，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将交付准时率稳定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在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95%+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；通过建立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跨部门复盘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机制，使同类问题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复发率降低60%</w:t>
                      </w: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1905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26" o:spt="32" type="#_x0000_t32" style="position:absolute;left:0pt;flip:y;margin-left:71.95pt;margin-top:0.15pt;height:0pt;width:485.25pt;z-index:251671552;mso-width-relative:page;mso-height-relative:page;" filled="f" stroked="t" coordsize="21600,21600" o:gfxdata="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z0pyHTAAAABgEAAA8AAAAAAAAAAQAgAAAAIgAAAGRycy9kb3ducmV2&#10;LnhtbFBLAQIUABQAAAAIAIdO4kDBX1PkAQIAAPEDAAAOAAAAAAAAAAEAIAAAACIBAABkcnMvZTJv&#10;RG9jLnhtbFBLBQYAAAAABgAGAFkBAACV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6E1BF768">
      <w:pPr>
        <w:adjustRightInd w:val="0"/>
        <w:snapToGrid w:val="0"/>
      </w:pPr>
    </w:p>
    <w:p w14:paraId="31D7D2EA">
      <w:pPr>
        <w:adjustRightInd w:val="0"/>
        <w:snapToGrid w:val="0"/>
      </w:pPr>
    </w:p>
    <w:p w14:paraId="60983219">
      <w:pPr>
        <w:adjustRightInd w:val="0"/>
        <w:snapToGrid w:val="0"/>
      </w:pPr>
    </w:p>
    <w:p w14:paraId="52B9315C">
      <w:pPr>
        <w:adjustRightInd w:val="0"/>
        <w:snapToGrid w:val="0"/>
      </w:pPr>
    </w:p>
    <w:p w14:paraId="5583F691">
      <w:pPr>
        <w:adjustRightInd w:val="0"/>
        <w:snapToGrid w:val="0"/>
      </w:pPr>
    </w:p>
    <w:p w14:paraId="53A64C48">
      <w:pPr>
        <w:adjustRightInd w:val="0"/>
        <w:snapToGrid w:val="0"/>
      </w:pPr>
    </w:p>
    <w:p w14:paraId="40E0AAD2">
      <w:pPr>
        <w:adjustRightInd w:val="0"/>
        <w:snapToGrid w:val="0"/>
      </w:pPr>
    </w:p>
    <w:p w14:paraId="77AF98DF">
      <w:pPr>
        <w:adjustRightInd w:val="0"/>
        <w:snapToGrid w:val="0"/>
      </w:pPr>
    </w:p>
    <w:p w14:paraId="7F636871">
      <w:pPr>
        <w:adjustRightInd w:val="0"/>
        <w:snapToGrid w:val="0"/>
      </w:pPr>
    </w:p>
    <w:p w14:paraId="18A8566D">
      <w:pPr>
        <w:adjustRightInd w:val="0"/>
        <w:snapToGrid w:val="0"/>
      </w:pPr>
    </w:p>
    <w:p w14:paraId="509204C9">
      <w:pPr>
        <w:adjustRightInd w:val="0"/>
        <w:snapToGrid w:val="0"/>
      </w:pPr>
    </w:p>
    <w:p w14:paraId="0888F97E">
      <w:pPr>
        <w:adjustRightInd w:val="0"/>
        <w:snapToGrid w:val="0"/>
      </w:pPr>
    </w:p>
    <w:p w14:paraId="2D968FD7">
      <w:pPr>
        <w:adjustRightInd w:val="0"/>
        <w:snapToGrid w:val="0"/>
      </w:pPr>
    </w:p>
    <w:p w14:paraId="383B0D5C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105410</wp:posOffset>
                </wp:positionV>
                <wp:extent cx="1895475" cy="420370"/>
                <wp:effectExtent l="0" t="0" r="0" b="0"/>
                <wp:wrapNone/>
                <wp:docPr id="20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20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7AE6190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75.15pt;margin-top:8.3pt;height:33.1pt;width:149.25pt;z-index:251680768;mso-width-relative:page;mso-height-relative:page;" filled="f" stroked="f" coordsize="21600,21600" o:gfxdata="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TbMJY2gAAAAkBAAAPAAAAAAAAAAEAIAAAACIAAABkcnMvZG93bnJl&#10;di54bWxQSwECFAAUAAAACACHTuJAtr2jusIBAABpAwAADgAAAAAAAAABACAAAAAp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37AE6190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427EA5DA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62230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0.5pt;margin-top:4.9pt;height:25.5pt;width:25.5pt;z-index:251672576;mso-width-relative:page;mso-height-relative:page;" fillcolor="#323E4F" filled="t" stroked="f" coordsize="166,166" o:gfxdata="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66518109">
      <w:pPr>
        <w:adjustRightInd w:val="0"/>
        <w:snapToGrid w:val="0"/>
      </w:pPr>
    </w:p>
    <w:p w14:paraId="23E949ED">
      <w:pPr>
        <w:adjustRightInd w:val="0"/>
        <w:snapToGrid w:val="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85725</wp:posOffset>
                </wp:positionV>
                <wp:extent cx="6622415" cy="22929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1020" y="5496560"/>
                          <a:ext cx="6622415" cy="2292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23B8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电商用户流失预测与分析系统 | Python, Scikit-learn, XGBoost, Pandas</w:t>
                            </w:r>
                          </w:p>
                          <w:p w14:paraId="6DD3891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目标：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为应对平台15%的用户流失率，构建智能预测系统以驱动精准运营干预。</w:t>
                            </w:r>
                          </w:p>
                          <w:p w14:paraId="0231E20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行动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数据与特征工程：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使用Pandas整合清洗用户数据，构建50+特征变量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DE4E92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600" w:firstLineChars="30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建模与调优：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 采用XGBoost算法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，，通过网格搜索进行超参数调优，最大化模型性能</w:t>
                            </w:r>
                          </w:p>
                          <w:p w14:paraId="5EC9A20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600" w:firstLineChars="30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可解释性分析：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 利用SHAP定位影响流失的关键驱动因子。</w:t>
                            </w:r>
                          </w:p>
                          <w:p w14:paraId="559D0E9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600" w:firstLineChars="30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果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产品化应用与影响：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将模型输出的前5大流失风险因子（如“近30天登录频次下降”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）转化为明确的产品优化机会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，据此向团队提出“签到激励”与“新功能引导”等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产品方案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，为精准提升用户留存提供了关键的数据支撑，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预计可使整体用户流失率降低5%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7pt;margin-top:6.75pt;height:180.55pt;width:521.45pt;z-index:251683840;mso-width-relative:page;mso-height-relative:page;" filled="f" stroked="f" coordsize="21600,21600" o:gfxdata="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nyjfdsAAAAKAQAADwAAAAAAAAAB&#10;ACAAAAAiAAAAZHJzL2Rvd25yZXYueG1sUEsBAhQAFAAAAAgAh07iQLIyyXtGAgAAd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223B8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>电商用户流失预测与分析系统 | Python, Scikit-learn, XGBoost, Pandas</w:t>
                      </w:r>
                    </w:p>
                    <w:p w14:paraId="6DD3891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目标：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为应对平台15%的用户流失率，构建智能预测系统以驱动精准运营干预。</w:t>
                      </w:r>
                    </w:p>
                    <w:p w14:paraId="0231E20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行动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数据与特征工程：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使用Pandas整合清洗用户数据，构建50+特征变量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3DE4E92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600" w:firstLineChars="30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建模与调优：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 采用XGBoost算法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，，通过网格搜索进行超参数调优，最大化模型性能</w:t>
                      </w:r>
                    </w:p>
                    <w:p w14:paraId="5EC9A20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600" w:firstLineChars="30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可解释性分析：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 利用SHAP定位影响流失的关键驱动因子。</w:t>
                      </w:r>
                    </w:p>
                    <w:p w14:paraId="559D0E9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600" w:firstLineChars="300"/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成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果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产品化应用与影响：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将模型输出的前5大流失风险因子（如“近30天登录频次下降”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）转化为明确的产品优化机会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，据此向团队提出“签到激励”与“新功能引导”等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产品方案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，为精准提升用户留存提供了关键的数据支撑，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预计可使整体用户流失率降低5%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898525</wp:posOffset>
                </wp:positionH>
                <wp:positionV relativeFrom="paragraph">
                  <wp:posOffset>34925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70.75pt;margin-top:2.75pt;height:0pt;width:485.25pt;z-index:251674624;mso-width-relative:page;mso-height-relative:page;" filled="f" stroked="t" coordsize="21600,21600" o:gfxdata="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UK69bUAAAACAEAAA8AAAAAAAAAAQAgAAAAIgAAAGRycy9kb3ducmV2&#10;LnhtbFBLAQIUABQAAAAIAIdO4kB5vZoLAAIAAPEDAAAOAAAAAAAAAAEAIAAAACMBAABkcnMvZTJv&#10;RG9jLnhtbFBLBQYAAAAABgAGAFkBAACV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033615A2">
      <w:pPr>
        <w:adjustRightInd w:val="0"/>
        <w:snapToGrid w:val="0"/>
      </w:pPr>
    </w:p>
    <w:p w14:paraId="21FF125B">
      <w:pPr>
        <w:adjustRightInd w:val="0"/>
        <w:snapToGrid w:val="0"/>
      </w:pPr>
    </w:p>
    <w:p w14:paraId="48BACBE7">
      <w:pPr>
        <w:adjustRightInd w:val="0"/>
        <w:snapToGrid w:val="0"/>
      </w:pPr>
    </w:p>
    <w:p w14:paraId="7BFBF299">
      <w:pPr>
        <w:adjustRightInd w:val="0"/>
        <w:snapToGrid w:val="0"/>
      </w:pPr>
    </w:p>
    <w:p w14:paraId="5CBF9EE9">
      <w:pPr>
        <w:adjustRightInd w:val="0"/>
        <w:snapToGrid w:val="0"/>
      </w:pPr>
    </w:p>
    <w:p w14:paraId="594AAF96">
      <w:pPr>
        <w:adjustRightInd w:val="0"/>
        <w:snapToGrid w:val="0"/>
      </w:pPr>
    </w:p>
    <w:p w14:paraId="0CBF3B02">
      <w:pPr>
        <w:adjustRightInd w:val="0"/>
        <w:snapToGrid w:val="0"/>
      </w:pPr>
    </w:p>
    <w:p w14:paraId="6FDAE16D">
      <w:pPr>
        <w:adjustRightInd w:val="0"/>
        <w:snapToGrid w:val="0"/>
      </w:pPr>
    </w:p>
    <w:p w14:paraId="04D5E762">
      <w:pPr>
        <w:adjustRightInd w:val="0"/>
        <w:snapToGrid w:val="0"/>
      </w:pPr>
    </w:p>
    <w:p w14:paraId="6866471C">
      <w:pPr>
        <w:adjustRightInd w:val="0"/>
        <w:snapToGrid w:val="0"/>
      </w:pPr>
    </w:p>
    <w:p w14:paraId="0205A7DB">
      <w:pPr>
        <w:adjustRightInd w:val="0"/>
        <w:snapToGrid w:val="0"/>
      </w:pPr>
    </w:p>
    <w:p w14:paraId="1A5BC2CE">
      <w:pPr>
        <w:adjustRightInd w:val="0"/>
        <w:snapToGrid w:val="0"/>
      </w:pPr>
    </w:p>
    <w:p w14:paraId="4EFD839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968375</wp:posOffset>
                </wp:positionH>
                <wp:positionV relativeFrom="paragraph">
                  <wp:posOffset>123190</wp:posOffset>
                </wp:positionV>
                <wp:extent cx="1896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78940D3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个人技能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76.25pt;margin-top:9.7pt;height:37.15pt;width:149.35pt;z-index:251670528;mso-width-relative:page;mso-height-relative:page;" filled="f" stroked="f" coordsize="21600,21600" o:gfxdata="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g8LO6NwAAAAJAQAADwAAAAAAAAABACAAAAAiAAAAZHJzL2Rvd25y&#10;ZXYueG1sUEsBAhQAFAAAAAgAh07iQG2wymXBAQAAaQMAAA4AAAAAAAAAAQAgAAAAKwEAAGRycy9l&#10;Mm9Eb2MueG1sUEsFBgAAAAAGAAYAWQEAAF4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578940D3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</w:p>
    <w:p w14:paraId="414B315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524510</wp:posOffset>
                </wp:positionH>
                <wp:positionV relativeFrom="paragraph">
                  <wp:posOffset>66040</wp:posOffset>
                </wp:positionV>
                <wp:extent cx="316230" cy="323850"/>
                <wp:effectExtent l="0" t="0" r="3810" b="11430"/>
                <wp:wrapNone/>
                <wp:docPr id="2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1623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1.3pt;margin-top:5.2pt;height:25.5pt;width:24.9pt;z-index:251681792;mso-width-relative:page;mso-height-relative:page;" fillcolor="#323E4F" filled="t" stroked="f" coordsize="166,166" o:gfxdata="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5BFC444B">
      <w:pPr>
        <w:adjustRightInd w:val="0"/>
        <w:snapToGrid w:val="0"/>
      </w:pPr>
    </w:p>
    <w:p w14:paraId="2A678653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102235</wp:posOffset>
                </wp:positionV>
                <wp:extent cx="6643370" cy="252603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3370" cy="2526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D833F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产品与项目管理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精通产品全生命周期管理与敏捷开发（Scrum/Kanban）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|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用户需求分析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与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需求挖掘 | PRD撰写 | 版本迭代管理与发布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|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A/B测试与需求优先级模型（RICE）</w:t>
                            </w:r>
                          </w:p>
                          <w:p w14:paraId="3F24975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数据分析与技术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精通Python（Pandas, NumPy, Scikit-learn），熟练掌握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运用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SQL、R、Excel进行数据提取、分析与建模</w:t>
                            </w:r>
                          </w:p>
                          <w:p w14:paraId="38EA909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开发工具与平台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：熟练使用Git、Linux、VSCode进行开发协作，熟悉Jira、Confluence进行项目管理与文档协同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了解 Java 开发环境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。</w:t>
                            </w:r>
                          </w:p>
                          <w:p w14:paraId="3074299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 xml:space="preserve">PTE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68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分（等同雅思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7.0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），具备流利的商务英语沟通能力</w:t>
                            </w:r>
                          </w:p>
                          <w:p w14:paraId="1AD339C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72" w:beforeAutospacing="0" w:after="0" w:afterAutospacing="1"/>
                              <w:ind w:left="-360" w:leftChars="0"/>
                            </w:pPr>
                          </w:p>
                          <w:p w14:paraId="0820EC0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8D926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2E5579B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1C3398AD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</w:pPr>
                            <w:r>
                              <w:rPr>
                                <w:rStyle w:val="9"/>
                                <w:rFonts w:hint="default" w:ascii="Segoe UI" w:hAnsi="Segoe UI" w:eastAsia="Segoe UI" w:cs="Segoe UI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专业能力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：熟悉项目全生命周期管理、成本与风险控制、敏捷开发流程</w:t>
                            </w:r>
                          </w:p>
                          <w:p w14:paraId="7D28B9E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4B4EA4F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与分析的能力</w:t>
                            </w:r>
                          </w:p>
                          <w:p w14:paraId="227D06E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7275FF4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639D4B1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4544DFE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191107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PTE 87分（英文流利），具备商务英语沟通能力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43.8pt;margin-top:8.05pt;height:198.9pt;width:523.1pt;z-index:251663360;mso-width-relative:page;mso-height-relative:page;" filled="f" stroked="f" coordsize="21600,21600" o:gfxdata="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GDZf/XAAAACgEAAA8AAAAAAAAAAQAgAAAAIgAAAGRycy9kb3ducmV2Lnht&#10;bFBLAQIUABQAAAAIAIdO4kDYQJaDwQEAAGc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2D833F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产品与项目管理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精通产品全生命周期管理与敏捷开发（Scrum/Kanban）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|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用户需求分析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与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需求挖掘 | PRD撰写 | 版本迭代管理与发布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|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A/B测试与需求优先级模型（RICE）</w:t>
                      </w:r>
                    </w:p>
                    <w:p w14:paraId="3F24975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数据分析与技术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精通Python（Pandas, NumPy, Scikit-learn），熟练掌握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运用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SQL、R、Excel进行数据提取、分析与建模</w:t>
                      </w:r>
                    </w:p>
                    <w:p w14:paraId="38EA909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  <w:szCs w:val="19"/>
                        </w:rPr>
                        <w:t>开发工具与平台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：熟练使用Git、Linux、VSCode进行开发协作，熟悉Jira、Confluence进行项目管理与文档协同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了解 Java 开发环境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。</w:t>
                      </w:r>
                    </w:p>
                    <w:p w14:paraId="3074299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 xml:space="preserve">PTE 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68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分（等同雅思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7.0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），具备流利的商务英语沟通能力</w:t>
                      </w:r>
                    </w:p>
                    <w:p w14:paraId="1AD339C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72" w:beforeAutospacing="0" w:after="0" w:afterAutospacing="1"/>
                        <w:ind w:left="-360" w:leftChars="0"/>
                      </w:pPr>
                    </w:p>
                    <w:p w14:paraId="0820EC0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8D926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2E5579B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1C3398AD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</w:pPr>
                      <w:r>
                        <w:rPr>
                          <w:rStyle w:val="9"/>
                          <w:rFonts w:hint="default" w:ascii="Segoe UI" w:hAnsi="Segoe UI" w:eastAsia="Segoe UI" w:cs="Segoe UI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专业能力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：熟悉项目全生命周期管理、成本与风险控制、敏捷开发流程</w:t>
                      </w:r>
                    </w:p>
                    <w:p w14:paraId="7D28B9E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4B4EA4F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与分析的能力</w:t>
                      </w:r>
                    </w:p>
                    <w:p w14:paraId="227D06E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7275FF4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639D4B1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4544DFE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191107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PTE 87分（英文流利），具备商务英语沟通能力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43815</wp:posOffset>
                </wp:positionV>
                <wp:extent cx="6162675" cy="0"/>
                <wp:effectExtent l="0" t="7620" r="9525" b="15240"/>
                <wp:wrapNone/>
                <wp:docPr id="22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72.3pt;margin-top:3.45pt;height:0pt;width:485.25pt;z-index:251682816;mso-width-relative:page;mso-height-relative:page;" filled="f" stroked="t" coordsize="21600,21600" o:gfxdata="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ejbvXWAAAACAEAAA8AAAAAAAAAAQAgAAAAIgAAAGRycy9kb3du&#10;cmV2LnhtbFBLAQIUABQAAAAIAIdO4kAVvbThAQIAAPEDAAAOAAAAAAAAAAEAIAAAACU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1E94513E">
      <w:pPr>
        <w:adjustRightInd w:val="0"/>
        <w:snapToGrid w:val="0"/>
      </w:pPr>
    </w:p>
    <w:p w14:paraId="0C640242"/>
    <w:p w14:paraId="236BB045"/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7ECC9"/>
    <w:multiLevelType w:val="multilevel"/>
    <w:tmpl w:val="8517E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4E83751"/>
    <w:multiLevelType w:val="multilevel"/>
    <w:tmpl w:val="14E83751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16490CAF"/>
    <w:rsid w:val="18BA2340"/>
    <w:rsid w:val="1CA003DC"/>
    <w:rsid w:val="1EC2624D"/>
    <w:rsid w:val="2B804BE8"/>
    <w:rsid w:val="2C256D28"/>
    <w:rsid w:val="2CB207DD"/>
    <w:rsid w:val="2E1D693D"/>
    <w:rsid w:val="30157EDB"/>
    <w:rsid w:val="30EE76CF"/>
    <w:rsid w:val="33A647C9"/>
    <w:rsid w:val="33DD7F20"/>
    <w:rsid w:val="36EC217C"/>
    <w:rsid w:val="3AA708C3"/>
    <w:rsid w:val="3F6E2D9A"/>
    <w:rsid w:val="48425ABB"/>
    <w:rsid w:val="50082A59"/>
    <w:rsid w:val="60033294"/>
    <w:rsid w:val="65526FC4"/>
    <w:rsid w:val="6F8F4715"/>
    <w:rsid w:val="71814B45"/>
    <w:rsid w:val="76E11DE3"/>
    <w:rsid w:val="7894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60" w:after="40"/>
      <w:contextualSpacing/>
      <w:outlineLvl w:val="1"/>
    </w:pPr>
    <w:rPr>
      <w:rFonts w:asciiTheme="majorHAnsi" w:hAnsiTheme="majorHAnsi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_Style 6"/>
    <w:basedOn w:val="1"/>
    <w:qFormat/>
    <w:uiPriority w:val="99"/>
    <w:pPr>
      <w:ind w:firstLine="420" w:firstLineChars="200"/>
    </w:pPr>
  </w:style>
  <w:style w:type="character" w:customStyle="1" w:styleId="11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批注框文本 Char"/>
    <w:basedOn w:val="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Pages>1</Pages>
  <Words>0</Words>
  <Characters>0</Characters>
  <Lines>1</Lines>
  <Paragraphs>1</Paragraphs>
  <TotalTime>4393</TotalTime>
  <ScaleCrop>false</ScaleCrop>
  <LinksUpToDate>false</LinksUpToDate>
  <CharactersWithSpaces>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2017-07-04T11:36:00Z</dcterms:created>
  <dc:creator>kedao</dc:creator>
  <cp:lastModifiedBy>peng</cp:lastModifiedBy>
  <dcterms:modified xsi:type="dcterms:W3CDTF">2025-11-02T07:32:33Z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eyJoZGlkIjoiMWY3YWY4NWMyY2JiNzE5MzQwMzIxODc1OWRiYTBlZTgiLCJ1c2VySWQiOiI0NTE1MDc1MDIifQ==</vt:lpwstr>
  </property>
  <property fmtid="{D5CDD505-2E9C-101B-9397-08002B2CF9AE}" pid="4" name="ICV">
    <vt:lpwstr>962F2BFD50AF481BB9F9B09572908FFD_13</vt:lpwstr>
  </property>
</Properties>
</file>