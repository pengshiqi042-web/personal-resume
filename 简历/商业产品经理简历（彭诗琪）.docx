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680F7C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-585470</wp:posOffset>
                </wp:positionV>
                <wp:extent cx="7606665" cy="10901045"/>
                <wp:effectExtent l="0" t="0" r="13335" b="10795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9010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-3.75pt;margin-top:-46.1pt;height:858.35pt;width:598.95pt;z-index:-251657216;mso-width-relative:page;mso-height-relative:page;" fillcolor="#FFFFFF" filled="t" stroked="f" coordsize="21600,21600" o:gfxdata="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LxE5Y2wAAAAwBAAAPAAAAAAAAAAEAIAAA&#10;ACIAAABkcnMvZG93bnJldi54bWxQSwECFAAUAAAACACHTuJAHXNJsgkCAAAZBAAADgAAAAAAAAAB&#10;ACAAAAAqAQAAZHJzL2Uyb0RvYy54bWxQSwUGAAAAAAYABgBZAQAApQUAAAAA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left:0pt;margin-top:0pt;height:15.75pt;width:592.5pt;z-index:251665408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8wnn9IA&#10;AAAFAQAADwAAAAAAAAABACAAAAAiAAAAZHJzL2Rvd25yZXYueG1sUEsBAhQAFAAAAAgAh07iQBoe&#10;keslAgAANwQAAA4AAAAAAAAAAQAgAAAAIQEAAGRycy9lMm9Eb2MueG1sUEsFBgAAAAAGAAYAWQEA&#10;ALg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438B7C1B">
      <w:pPr>
        <w:adjustRightInd w:val="0"/>
        <w:snapToGrid w:val="0"/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6000750</wp:posOffset>
            </wp:positionH>
            <wp:positionV relativeFrom="paragraph">
              <wp:posOffset>153035</wp:posOffset>
            </wp:positionV>
            <wp:extent cx="855345" cy="1222375"/>
            <wp:effectExtent l="0" t="0" r="13335" b="12065"/>
            <wp:wrapNone/>
            <wp:docPr id="10" name="图片 573" descr="C:/Users/11727/Documents/zhengjianzhao_231022220314.jpgzhengjianzhao_23102222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 descr="C:/Users/11727/Documents/zhengjianzhao_231022220314.jpgzhengjianzhao_231022220314"/>
                    <pic:cNvPicPr>
                      <a:picLocks noChangeAspect="1"/>
                    </pic:cNvPicPr>
                  </pic:nvPicPr>
                  <pic:blipFill>
                    <a:blip r:embed="rId4"/>
                    <a:srcRect l="6909" r="6909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4CE410F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44450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E1219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彭诗琪</w:t>
                            </w:r>
                          </w:p>
                          <w:p w14:paraId="3C0E316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9.4pt;margin-top:3.5pt;height:69.8pt;width:164.2pt;z-index:251660288;mso-width-relative:page;mso-height-relative:page;" filled="f" stroked="f" coordsize="21600,21600" o:gfxdata="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ZY/ijVAAAACAEAAA8AAAAAAAAAAQAgAAAAIgAAAGRycy9k&#10;b3ducmV2LnhtbFBLAQIUABQAAAAIAIdO4kCWUO9dzAEAAH8DAAAOAAAAAAAAAAEAIAAAACQ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8E1219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彭诗琪</w:t>
                      </w:r>
                    </w:p>
                    <w:p w14:paraId="3C0E316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0139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01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C8D83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深圳、杭州、上海</w:t>
                            </w:r>
                          </w:p>
                          <w:p w14:paraId="58EC666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15559870708</w:t>
                            </w:r>
                          </w:p>
                          <w:p w14:paraId="7519B75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pengshiqi42@hotmail.com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63.55pt;margin-top:8.2pt;height:78.85pt;width:168.5pt;z-index:251664384;mso-width-relative:page;mso-height-relative:page;" filled="f" stroked="f" coordsize="21600,21600" o:gfxdata="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vZSrNcAAAAKAQAADwAAAAAAAAABACAAAAAiAAAAZHJzL2Rvd25yZXYueG1s&#10;UEsBAhQAFAAAAAgAh07iQNobcT7AAQAAZwMAAA4AAAAAAAAAAQAgAAAAJg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C8D83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深圳、杭州、上海</w:t>
                      </w:r>
                    </w:p>
                    <w:p w14:paraId="58EC666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15559870708</w:t>
                      </w:r>
                    </w:p>
                    <w:p w14:paraId="7519B75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pengshiqi42@hotmail.com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04C964A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53.55pt;margin-top:4.2pt;height:11.45pt;width:6.7pt;z-index:251675648;v-text-anchor:middle;mso-width-relative:page;mso-height-relative:page;" fillcolor="#323E4F" filled="t" stroked="f" coordsize="559792,955625" o:gfxdata="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ARNrILW&#10;AAAACAEAAA8AAAAAAAAAAQAgAAAAIgAAAGRycy9kb3ducmV2LnhtbFBLAQIUABQAAAAIAIdO4kCu&#10;vhoEPwMAAIgIAAAOAAAAAAAAAAEAIAAAACUBAABkcnMvZTJvRG9jLnhtbFBLBQYAAAAABgAGAFkB&#10;AADW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 w14:paraId="0AAFEDB1">
      <w:pPr>
        <w:adjustRightInd w:val="0"/>
        <w:snapToGrid w:val="0"/>
      </w:pPr>
    </w:p>
    <w:p w14:paraId="47FFC0B2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63500</wp:posOffset>
                </wp:positionV>
                <wp:extent cx="2513330" cy="520700"/>
                <wp:effectExtent l="0" t="0" r="1270" b="1270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675" y="1115695"/>
                          <a:ext cx="251333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0243E">
                            <w:pP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23E4F"/>
                                <w:kern w:val="24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23E4F"/>
                                <w:kern w:val="24"/>
                                <w:sz w:val="18"/>
                                <w:szCs w:val="18"/>
                                <w:lang w:val="en-US" w:eastAsia="zh-CN" w:bidi="ar-SA"/>
                              </w:rPr>
                              <w:t>求职意向：产品经理实习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65pt;margin-top:5pt;height:41pt;width:197.9pt;z-index:251679744;mso-width-relative:page;mso-height-relative:page;" fillcolor="#FFFFFF [3201]" filled="t" stroked="f" coordsize="21600,21600" o:gfxdata="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t5xnB9MA&#10;AAAIAQAADwAAAAAAAAABACAAAAAiAAAAZHJzL2Rvd25yZXYueG1sUEsBAhQAFAAAAAgAh07iQBNi&#10;emRdAgAAmgQAAA4AAAAAAAAAAQAgAAAAI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C0243E">
                      <w:pPr>
                        <w:rPr>
                          <w:rFonts w:hint="eastAsia" w:ascii="微软雅黑" w:hAnsi="微软雅黑" w:eastAsia="微软雅黑" w:cs="Times New Roman"/>
                          <w:b/>
                          <w:color w:val="323E4F"/>
                          <w:kern w:val="24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23E4F"/>
                          <w:kern w:val="24"/>
                          <w:sz w:val="18"/>
                          <w:szCs w:val="18"/>
                          <w:lang w:val="en-US" w:eastAsia="zh-CN" w:bidi="ar-SA"/>
                        </w:rPr>
                        <w:t>求职意向：产品经理实习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17145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4.5pt;margin-top:1.35pt;height:11.5pt;width:8.75pt;z-index:251676672;v-text-anchor:middle;mso-width-relative:page;mso-height-relative:page;" fillcolor="#323E4F" filled="t" stroked="f" coordsize="1978606,3092264" o:gfxdata="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nQE9uNgAAAAIAQAADwAAAAAAAAABACAAAAAiAAAAZHJzL2Rvd25yZXYueG1sUEsBAhQAFAAAAAgA&#10;h07iQGoz/p+YBAAAqg0AAA4AAAAAAAAAAQAgAAAAJwEAAGRycy9lMm9Eb2MueG1sUEsFBgAAAAAG&#10;AAYAWQEAADEI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4B1FFA66">
      <w:pPr>
        <w:adjustRightInd w:val="0"/>
        <w:snapToGrid w:val="0"/>
      </w:pPr>
    </w:p>
    <w:p w14:paraId="0E02FA1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32385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2.65pt;margin-top:2.55pt;height:7.35pt;width:11.05pt;z-index:251677696;v-text-anchor:middle;mso-width-relative:page;mso-height-relative:page;" fillcolor="#323E4F" filled="t" stroked="f" coordsize="4974795,3320682" o:gfxdata="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DXL3kV2AAA&#10;AAgBAAAPAAAAAAAAAAEAIAAAACIAAABkcnMvZG93bnJldi54bWxQSwECFAAUAAAACACHTuJAQPXA&#10;c8kCAAC8BgAADgAAAAAAAAABACAAAAAnAQAAZHJzL2Uyb0RvYy54bWxQSwUGAAAAAAYABgBZAQAA&#10;Y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6D546E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982345</wp:posOffset>
                </wp:positionH>
                <wp:positionV relativeFrom="paragraph">
                  <wp:posOffset>80645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45C2AFC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77.35pt;margin-top:6.35pt;height:37.15pt;width:99pt;z-index:251667456;mso-width-relative:page;mso-height-relative:page;" filled="f" stroked="f" coordsize="21600,21600" o:gfxdata="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GpsXAtoAAAAJAQAADwAAAAAAAAABACAAAAAiAAAAZHJzL2Rvd25yZXYu&#10;eG1sUEsBAhQAFAAAAAgAh07iQGl1QOjAAQAAaQMAAA4AAAAAAAAAAQAgAAAAKQEAAGRycy9lMm9E&#10;b2MueG1sUEsFBgAAAAAGAAYAWQEAAFs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745C2AFC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585476FB"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69850</wp:posOffset>
                </wp:positionV>
                <wp:extent cx="6839585" cy="124777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1247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3C7D99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</w:p>
                          <w:p w14:paraId="02CE957A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悉尼大学(QS Top 20)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计算机科学硕士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Segoe UI" w:hAnsi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2024.0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-至今</w:t>
                            </w:r>
                          </w:p>
                          <w:p w14:paraId="293D9DDF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0" w:firstLine="210" w:firstLineChars="10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主修机器学习，数据科学，分布式系统，IT项目管理、统计建模等；GPA: 5.8/7 (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排名前30%)。</w:t>
                            </w:r>
                          </w:p>
                          <w:p w14:paraId="4788BCE0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兰州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财经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大学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会计学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学士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Segoe UI" w:hAnsi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2019.09-2023.07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</w:p>
                          <w:p w14:paraId="7FECB255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0" w:firstLine="210" w:firstLineChars="100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主修公司金融、市场营销、财务会计等；GPA: 6.5/7 (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排名前10%)。</w:t>
                            </w:r>
                          </w:p>
                          <w:p w14:paraId="7BEA01FE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0" w:firstLine="210" w:firstLineChars="10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5F2D02AF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</w:p>
                          <w:p w14:paraId="4D44B86C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jc w:val="left"/>
                              <w:rPr>
                                <w:rFonts w:hint="eastAsia" w:ascii="新宋体" w:hAnsi="新宋体"/>
                                <w:b w:val="0"/>
                                <w:bCs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27.95pt;margin-top:5.5pt;height:98.25pt;width:538.55pt;z-index:251662336;mso-width-relative:page;mso-height-relative:page;" filled="f" stroked="f" coordsize="21600,21600" o:gfxdata="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QvVrN1gAAAAoBAAAPAAAAAAAAAAEAIAAAACIAAABkcnMv&#10;ZG93bnJldi54bWxQSwECFAAUAAAACACHTuJAarNkl8wBAACBAwAADgAAAAAAAAABACAAAAAl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3C7D99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</w:p>
                    <w:p w14:paraId="02CE957A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悉尼大学(QS Top 20)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计算机科学硕士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Segoe UI" w:hAnsi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2024.0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-至今</w:t>
                      </w:r>
                    </w:p>
                    <w:p w14:paraId="293D9DDF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420" w:leftChars="0" w:firstLine="210" w:firstLineChars="100"/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主修机器学习，数据科学，分布式系统，IT项目管理、统计建模等；GPA: 5.8/7 (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排名前30%)。</w:t>
                      </w:r>
                    </w:p>
                    <w:p w14:paraId="4788BCE0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兰州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财经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大学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会计学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学士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新宋体" w:hAnsi="新宋体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hint="eastAsia" w:ascii="Segoe UI" w:hAnsi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2019.09-2023.07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</w:p>
                    <w:p w14:paraId="7FECB255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420" w:leftChars="0" w:firstLine="210" w:firstLineChars="100"/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主修公司金融、市场营销、财务会计等；GPA: 6.5/7 (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排名前10%)。</w:t>
                      </w:r>
                    </w:p>
                    <w:p w14:paraId="7BEA01FE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420" w:leftChars="0" w:firstLine="210" w:firstLineChars="10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</w:t>
                      </w:r>
                    </w:p>
                    <w:p w14:paraId="5F2D02AF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</w:p>
                    <w:p w14:paraId="4D44B86C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jc w:val="left"/>
                        <w:rPr>
                          <w:rFonts w:hint="eastAsia" w:ascii="新宋体" w:hAnsi="新宋体"/>
                          <w:b w:val="0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60325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1.7pt;margin-top:4.75pt;height:25.5pt;width:25.5pt;z-index:251666432;mso-width-relative:page;mso-height-relative:page;" fillcolor="#323E4F" filled="t" stroked="f" coordsize="166,166" o:gfxdata="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6D7839E8">
      <w:pPr>
        <w:adjustRightInd w:val="0"/>
        <w:snapToGrid w:val="0"/>
      </w:pPr>
    </w:p>
    <w:p w14:paraId="7AEC83A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27940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67.95pt;margin-top:2.2pt;height:0pt;width:485.25pt;z-index:251668480;mso-width-relative:page;mso-height-relative:page;" filled="f" stroked="t" coordsize="21600,21600" o:gfxdata="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8mHN3XAAAACAEAAA8AAAAAAAAAAQAgAAAAIgAAAGRycy9kb3du&#10;cmV2LnhtbFBLAQIUABQAAAAIAIdO4kB1pJZdAAIAAPEDAAAOAAAAAAAAAAEAIAAAACY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2BA57659">
      <w:pPr>
        <w:adjustRightInd w:val="0"/>
        <w:snapToGrid w:val="0"/>
      </w:pPr>
    </w:p>
    <w:p w14:paraId="14B0350A">
      <w:pPr>
        <w:adjustRightInd w:val="0"/>
        <w:snapToGrid w:val="0"/>
      </w:pPr>
    </w:p>
    <w:p w14:paraId="22157757">
      <w:pPr>
        <w:adjustRightInd w:val="0"/>
        <w:snapToGrid w:val="0"/>
      </w:pPr>
    </w:p>
    <w:p w14:paraId="5F80099B">
      <w:pPr>
        <w:adjustRightInd w:val="0"/>
        <w:snapToGrid w:val="0"/>
      </w:pPr>
    </w:p>
    <w:p w14:paraId="0DB5D58B">
      <w:pPr>
        <w:adjustRightInd w:val="0"/>
        <w:snapToGrid w:val="0"/>
      </w:pPr>
    </w:p>
    <w:p w14:paraId="552B18F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991235</wp:posOffset>
                </wp:positionH>
                <wp:positionV relativeFrom="paragraph">
                  <wp:posOffset>107315</wp:posOffset>
                </wp:positionV>
                <wp:extent cx="1895475" cy="420370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20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65C8084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78.05pt;margin-top:8.45pt;height:33.1pt;width:149.25pt;z-index:251673600;mso-width-relative:page;mso-height-relative:page;" filled="f" stroked="f" coordsize="21600,21600" o:gfxdata="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1JuU8tsAAAAJAQAADwAAAAAAAAABACAAAAAiAAAAZHJzL2Rvd25y&#10;ZXYueG1sUEsBAhQAFAAAAAgAh07iQIsUM5PCAQAAaQMAAA4AAAAAAAAAAQAgAAAAKgEAAGRycy9l&#10;Mm9Eb2MueG1sUEsFBgAAAAAGAAYAWQEAAF4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465C8084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5B9841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34290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0.3pt;margin-top:2.7pt;height:25.5pt;width:25.5pt;z-index:251669504;mso-width-relative:page;mso-height-relative:page;" fillcolor="#323E4F" filled="t" stroked="f" coordsize="166,166" o:gfxdata="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42BB3ECF">
      <w:pPr>
        <w:adjustRightInd w:val="0"/>
        <w:snapToGrid w:val="0"/>
      </w:pPr>
    </w:p>
    <w:p w14:paraId="2C7C4D1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326390</wp:posOffset>
                </wp:positionH>
                <wp:positionV relativeFrom="paragraph">
                  <wp:posOffset>74295</wp:posOffset>
                </wp:positionV>
                <wp:extent cx="6864985" cy="172466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985" cy="172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ED8F4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 xml:space="preserve">AP+AC项目经理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深圳市云联友科科技有限公司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-2024.0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57DB716B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客户成功与商业价值：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作为对接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9家战略客户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的核心接口，通过深度访谈与场景分析，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精准转化8项核心需求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为产品功能方案，并撰写PRD，主导需求评审，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最终推动客户续约率提升25%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6609D9C7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端到端交付与效率提升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主导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一款商用路由器新品从市场分析、功能定义到量产的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全流程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，协调硬件、软件、测试等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5+部门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资源，通过敏捷开发（Scrum）管理迭代，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将迭代周期缩短40%，将涉及月均900W+订单的交付准时率稳定在95%以上。</w:t>
                            </w:r>
                          </w:p>
                          <w:p w14:paraId="0BCBDEBA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风险管理：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建立跨部门复盘机制，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使同类问题复发率降低60%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0359DAD0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25.7pt;margin-top:5.85pt;height:135.8pt;width:540.55pt;z-index:251661312;mso-width-relative:page;mso-height-relative:page;" filled="f" stroked="f" coordsize="21600,21600" o:gfxdata="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J4U/hXbAAAACgEAAA8AAAAAAAAAAQAgAAAAIgAAAGRycy9kb3ducmV2LnhtbFBLAQIU&#10;ABQAAAAIAIdO4kBvvjQdtwEAAFoDAAAOAAAAAAAAAAEAIAAAACo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7ED8F4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 xml:space="preserve">AP+AC项目经理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深圳市云联友科科技有限公司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-2024.0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6</w:t>
                      </w:r>
                    </w:p>
                    <w:p w14:paraId="57DB716B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客户成功与商业价值：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作为对接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9家战略客户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的核心接口，通过深度访谈与场景分析，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精准转化8项核心需求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为产品功能方案，并撰写PRD，主导需求评审，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最终推动客户续约率提升25%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。</w:t>
                      </w:r>
                    </w:p>
                    <w:p w14:paraId="6609D9C7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端到端交付与效率提升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主导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一款商用路由器新品从市场分析、功能定义到量产的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全流程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，协调硬件、软件、测试等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5+部门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资源，通过敏捷开发（Scrum）管理迭代，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将迭代周期缩短40%，将涉及月均900W+订单的交付准时率稳定在95%以上。</w:t>
                      </w:r>
                    </w:p>
                    <w:p w14:paraId="0BCBDEBA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风险管理：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建立跨部门复盘机制，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使同类问题复发率降低60%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。</w:t>
                      </w:r>
                    </w:p>
                    <w:p w14:paraId="0359DAD0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43180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26" o:spt="32" type="#_x0000_t32" style="position:absolute;left:0pt;flip:y;margin-left:67.95pt;margin-top:3.4pt;height:0pt;width:485.25pt;z-index:251671552;mso-width-relative:page;mso-height-relative:page;" filled="f" stroked="t" coordsize="21600,21600" o:gfxdata="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KBemXWAAAACAEAAA8AAAAAAAAAAQAgAAAAIgAAAGRycy9kb3du&#10;cmV2LnhtbFBLAQIUABQAAAAIAIdO4kDBX1PkAQIAAPEDAAAOAAAAAAAAAAEAIAAAACU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631E4EEF">
      <w:pPr>
        <w:adjustRightInd w:val="0"/>
        <w:snapToGrid w:val="0"/>
      </w:pPr>
    </w:p>
    <w:p w14:paraId="6BB346AB">
      <w:pPr>
        <w:adjustRightInd w:val="0"/>
        <w:snapToGrid w:val="0"/>
      </w:pPr>
    </w:p>
    <w:p w14:paraId="0F01924F">
      <w:pPr>
        <w:adjustRightInd w:val="0"/>
        <w:snapToGrid w:val="0"/>
      </w:pPr>
    </w:p>
    <w:p w14:paraId="6E1BF768">
      <w:pPr>
        <w:adjustRightInd w:val="0"/>
        <w:snapToGrid w:val="0"/>
      </w:pPr>
    </w:p>
    <w:p w14:paraId="31D7D2EA">
      <w:pPr>
        <w:adjustRightInd w:val="0"/>
        <w:snapToGrid w:val="0"/>
      </w:pPr>
    </w:p>
    <w:p w14:paraId="60983219">
      <w:pPr>
        <w:adjustRightInd w:val="0"/>
        <w:snapToGrid w:val="0"/>
      </w:pPr>
    </w:p>
    <w:p w14:paraId="52B9315C">
      <w:pPr>
        <w:adjustRightInd w:val="0"/>
        <w:snapToGrid w:val="0"/>
      </w:pPr>
    </w:p>
    <w:p w14:paraId="5583F691">
      <w:pPr>
        <w:adjustRightInd w:val="0"/>
        <w:snapToGrid w:val="0"/>
      </w:pPr>
    </w:p>
    <w:p w14:paraId="53A64C48">
      <w:pPr>
        <w:adjustRightInd w:val="0"/>
        <w:snapToGrid w:val="0"/>
      </w:pPr>
    </w:p>
    <w:p w14:paraId="40E0AAD2">
      <w:pPr>
        <w:adjustRightInd w:val="0"/>
        <w:snapToGrid w:val="0"/>
      </w:pPr>
    </w:p>
    <w:p w14:paraId="77AF98DF">
      <w:pPr>
        <w:adjustRightInd w:val="0"/>
        <w:snapToGrid w:val="0"/>
      </w:pPr>
    </w:p>
    <w:p w14:paraId="7F63687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55245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8.5pt;margin-top:4.35pt;height:25.5pt;width:25.5pt;z-index:251672576;mso-width-relative:page;mso-height-relative:page;" fillcolor="#323E4F" filled="t" stroked="f" coordsize="166,166" o:gfxdata="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14605</wp:posOffset>
                </wp:positionV>
                <wp:extent cx="911860" cy="420370"/>
                <wp:effectExtent l="0" t="0" r="0" b="0"/>
                <wp:wrapNone/>
                <wp:docPr id="20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60" cy="420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7AE6190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76.15pt;margin-top:1.15pt;height:33.1pt;width:71.8pt;z-index:251680768;mso-width-relative:page;mso-height-relative:page;" filled="f" stroked="f" coordsize="21600,21600" o:gfxdata="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9wWWW2gAAAAgBAAAPAAAAAAAAAAEAIAAAACIAAABkcnMvZG93bnJl&#10;di54bWxQSwECFAAUAAAACACHTuJAS3t7hcIBAABoAwAADgAAAAAAAAABACAAAAAp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37AE6190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18A8566D">
      <w:pPr>
        <w:adjustRightInd w:val="0"/>
        <w:snapToGrid w:val="0"/>
      </w:pPr>
    </w:p>
    <w:p w14:paraId="509204C9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85090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6.25pt;margin-top:6.7pt;height:0pt;width:485.25pt;z-index:251674624;mso-width-relative:page;mso-height-relative:page;" filled="f" stroked="t" coordsize="21600,21600" o:gfxdata="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8IL4TXAAAACgEAAA8AAAAAAAAAAQAgAAAAIgAAAGRycy9kb3du&#10;cmV2LnhtbFBLAQIUABQAAAAIAIdO4kB5vZoLAAIAAPEDAAAOAAAAAAAAAAEAIAAAACY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561340</wp:posOffset>
                </wp:positionH>
                <wp:positionV relativeFrom="paragraph">
                  <wp:posOffset>72390</wp:posOffset>
                </wp:positionV>
                <wp:extent cx="6653530" cy="13785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1020" y="5496560"/>
                          <a:ext cx="6653530" cy="1378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5CAD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210" w:firstLineChars="100"/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PetCare 宠物健康管理平台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产品规划与项目管理 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2024.0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 xml:space="preserve"> - 2024.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11</w:t>
                            </w:r>
                          </w:p>
                          <w:p w14:paraId="6DD38910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市场与商业规划：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通过分析市场规模与竞品，主导规划集成式平台，并制定明确的商业目标（如10个月上线，目标1万日活）。</w:t>
                            </w:r>
                          </w:p>
                          <w:p w14:paraId="559D0E97"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完整产品蓝图：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独立完成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从0到1的产品规划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，输出包含产品路线图、功能清单、成本预算（超16万澳元）及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10+项风险应对策略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的完整项目章程。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2pt;margin-top:5.7pt;height:108.55pt;width:523.9pt;z-index:251683840;mso-width-relative:page;mso-height-relative:page;" filled="f" stroked="f" coordsize="21600,21600" o:gfxdata="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3FrwuNoAAAAKAQAADwAAAAAAAAAB&#10;ACAAAAAiAAAAZHJzL2Rvd25yZXYueG1sUEsBAhQAFAAAAAgAh07iQHDx2XpHAgAAdA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675CAD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210" w:firstLineChars="100"/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PetCare 宠物健康管理平台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产品规划与项目管理 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2024.0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7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 xml:space="preserve"> - 2024.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11</w:t>
                      </w:r>
                    </w:p>
                    <w:p w14:paraId="6DD38910"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市场与商业规划：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通过分析市场规模与竞品，主导规划集成式平台，并制定明确的商业目标（如10个月上线，目标1万日活）。</w:t>
                      </w:r>
                    </w:p>
                    <w:p w14:paraId="559D0E97"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完整产品蓝图：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独立完成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从0到1的产品规划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，输出包含产品路线图、功能清单、成本预算（超16万澳元）及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10+项风险应对策略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的完整项目章程。</w:t>
                      </w:r>
                    </w:p>
                  </w:txbxContent>
                </v:textbox>
              </v:shape>
            </w:pict>
          </mc:Fallback>
        </mc:AlternateContent>
      </w:r>
    </w:p>
    <w:p w14:paraId="0888F97E">
      <w:pPr>
        <w:adjustRightInd w:val="0"/>
        <w:snapToGrid w:val="0"/>
      </w:pPr>
    </w:p>
    <w:p w14:paraId="2D968FD7">
      <w:pPr>
        <w:adjustRightInd w:val="0"/>
        <w:snapToGrid w:val="0"/>
      </w:pPr>
    </w:p>
    <w:p w14:paraId="383B0D5C">
      <w:pPr>
        <w:adjustRightInd w:val="0"/>
        <w:snapToGrid w:val="0"/>
      </w:pPr>
    </w:p>
    <w:p w14:paraId="427EA5DA">
      <w:pPr>
        <w:adjustRightInd w:val="0"/>
        <w:snapToGrid w:val="0"/>
      </w:pPr>
    </w:p>
    <w:p w14:paraId="66518109">
      <w:pPr>
        <w:adjustRightInd w:val="0"/>
        <w:snapToGrid w:val="0"/>
      </w:pPr>
    </w:p>
    <w:p w14:paraId="23E949ED">
      <w:pPr>
        <w:adjustRightInd w:val="0"/>
        <w:snapToGrid w:val="0"/>
      </w:pPr>
    </w:p>
    <w:p w14:paraId="033615A2">
      <w:pPr>
        <w:adjustRightInd w:val="0"/>
        <w:snapToGrid w:val="0"/>
      </w:pPr>
    </w:p>
    <w:p w14:paraId="21FF125B">
      <w:pPr>
        <w:adjustRightInd w:val="0"/>
        <w:snapToGrid w:val="0"/>
      </w:pPr>
    </w:p>
    <w:p w14:paraId="48BACBE7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13335</wp:posOffset>
                </wp:positionV>
                <wp:extent cx="6653530" cy="85280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3530" cy="852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DE24D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210" w:firstLineChars="100"/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校园可持续咖啡杯循环系统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产品设计与用户研究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05</w:t>
                            </w:r>
                          </w:p>
                          <w:p w14:paraId="34219CF4"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商业逻辑设计：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主导设计包含借还、积分、清洁追踪的可持续运营系统，方案考虑了成本、用户激励与长期运营可行性。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2pt;margin-top:1.05pt;height:67.15pt;width:523.9pt;z-index:251688960;mso-width-relative:page;mso-height-relative:page;" filled="f" stroked="f" coordsize="21600,21600" o:gfxdata="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RBJT7ZAAAACQEAAA8AAAAAAAAAAQAgAAAAIgAAAGRycy9k&#10;b3ducmV2LnhtbFBLAQIUABQAAAAIAIdO4kBNblcqOgIAAGY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DDE24D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210" w:firstLineChars="100"/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校园可持续咖啡杯循环系统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产品设计与用户研究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   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05</w:t>
                      </w:r>
                    </w:p>
                    <w:p w14:paraId="34219CF4"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  <w:t>商业逻辑设计：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  <w:t>主导设计包含借还、积分、清洁追踪的可持续运营系统，方案考虑了成本、用户激励与长期运营可行性。</w:t>
                      </w:r>
                    </w:p>
                  </w:txbxContent>
                </v:textbox>
              </v:shape>
            </w:pict>
          </mc:Fallback>
        </mc:AlternateContent>
      </w:r>
    </w:p>
    <w:p w14:paraId="7BFBF299">
      <w:pPr>
        <w:adjustRightInd w:val="0"/>
        <w:snapToGrid w:val="0"/>
      </w:pPr>
    </w:p>
    <w:p w14:paraId="5CBF9EE9">
      <w:pPr>
        <w:adjustRightInd w:val="0"/>
        <w:snapToGrid w:val="0"/>
      </w:pPr>
    </w:p>
    <w:p w14:paraId="594AAF96">
      <w:pPr>
        <w:adjustRightInd w:val="0"/>
        <w:snapToGrid w:val="0"/>
      </w:pPr>
    </w:p>
    <w:p w14:paraId="0CBF3B02">
      <w:pPr>
        <w:adjustRightInd w:val="0"/>
        <w:snapToGrid w:val="0"/>
      </w:pPr>
    </w:p>
    <w:p w14:paraId="6FDAE16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102235</wp:posOffset>
                </wp:positionV>
                <wp:extent cx="1001395" cy="415290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" cy="41529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78940D3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个人技能</w:t>
                            </w:r>
                          </w:p>
                          <w:p w14:paraId="589804A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75.75pt;margin-top:8.05pt;height:32.7pt;width:78.85pt;z-index:251670528;mso-width-relative:page;mso-height-relative:page;" filled="f" stroked="f" coordsize="21600,21600" o:gfxdata="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z/fU/2gAAAAkBAAAPAAAAAAAAAAEAIAAAACIAAABkcnMvZG93bnJl&#10;di54bWxQSwECFAAUAAAACACHTuJABiyYOsIBAABpAwAADgAAAAAAAAABACAAAAAp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578940D3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个人技能</w:t>
                      </w:r>
                    </w:p>
                    <w:p w14:paraId="589804AD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D5E76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635</wp:posOffset>
                </wp:positionV>
                <wp:extent cx="316230" cy="323850"/>
                <wp:effectExtent l="0" t="0" r="3810" b="11430"/>
                <wp:wrapNone/>
                <wp:docPr id="2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1623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8.8pt;margin-top:0.05pt;height:25.5pt;width:24.9pt;z-index:251681792;mso-width-relative:page;mso-height-relative:page;" fillcolor="#323E4F" filled="t" stroked="f" coordsize="166,166" o:gfxdata="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6866471C">
      <w:pPr>
        <w:adjustRightInd w:val="0"/>
        <w:snapToGrid w:val="0"/>
      </w:pPr>
    </w:p>
    <w:p w14:paraId="0205A7DB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829310</wp:posOffset>
                </wp:positionH>
                <wp:positionV relativeFrom="paragraph">
                  <wp:posOffset>35560</wp:posOffset>
                </wp:positionV>
                <wp:extent cx="6162675" cy="0"/>
                <wp:effectExtent l="0" t="7620" r="9525" b="15240"/>
                <wp:wrapNone/>
                <wp:docPr id="22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5.3pt;margin-top:2.8pt;height:0pt;width:485.25pt;z-index:251682816;mso-width-relative:page;mso-height-relative:page;" filled="f" stroked="t" coordsize="21600,21600" o:gfxdata="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J3fXvWAAAACAEAAA8AAAAAAAAAAQAgAAAAIgAAAGRycy9kb3du&#10;cmV2LnhtbFBLAQIUABQAAAAIAIdO4kAVvbThAQIAAPEDAAAOAAAAAAAAAAEAIAAAACU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454660</wp:posOffset>
                </wp:positionH>
                <wp:positionV relativeFrom="paragraph">
                  <wp:posOffset>24130</wp:posOffset>
                </wp:positionV>
                <wp:extent cx="6744335" cy="151003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51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04A84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产品与业务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产品全生命周期管理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商业分析与市场调研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客户需求管理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项目管理（PMP理念）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风险控制</w:t>
                            </w:r>
                          </w:p>
                          <w:p w14:paraId="4A9424B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数据分析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精通 Python（Pandas, NumPy, Scikit-learn）、SQL 进行业务数据分析</w:t>
                            </w:r>
                          </w:p>
                          <w:p w14:paraId="666E78D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技术理解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了解硬件开发流程及软件技术概念</w:t>
                            </w:r>
                          </w:p>
                          <w:p w14:paraId="6EDB6B2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工具平台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Jira &amp; Confluence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Figma/Axure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Lucidchart</w:t>
                            </w:r>
                          </w:p>
                          <w:p w14:paraId="1B8859C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语言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 xml:space="preserve">英语流利（PTE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67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分），具备技术文档阅读与商务沟通能力</w:t>
                            </w:r>
                          </w:p>
                          <w:p w14:paraId="7529ADC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7F2B6F4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074299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 xml:space="preserve">PTE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68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分（等同雅思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7.0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），具备流利的商务英语沟通能力</w:t>
                            </w:r>
                          </w:p>
                          <w:p w14:paraId="1AD339C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72" w:beforeAutospacing="0" w:after="0" w:afterAutospacing="1"/>
                              <w:ind w:left="-360" w:leftChars="0"/>
                            </w:pPr>
                          </w:p>
                          <w:p w14:paraId="0820EC0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8D926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2E5579B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1C3398AD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</w:pPr>
                            <w:r>
                              <w:rPr>
                                <w:rStyle w:val="9"/>
                                <w:rFonts w:hint="default" w:ascii="Segoe UI" w:hAnsi="Segoe UI" w:eastAsia="Segoe UI" w:cs="Segoe UI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专业能力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：熟悉项目全生命周期管理、成本与风险控制、敏捷开发流程</w:t>
                            </w:r>
                          </w:p>
                          <w:p w14:paraId="7D28B9E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4B4EA4F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与分析的能力</w:t>
                            </w:r>
                          </w:p>
                          <w:p w14:paraId="227D06E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7275FF4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639D4B1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4544DFE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191107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PTE 87分（英文流利），具备商务英语沟通能力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5.8pt;margin-top:1.9pt;height:118.9pt;width:531.05pt;z-index:251663360;mso-width-relative:page;mso-height-relative:page;" filled="f" stroked="f" coordsize="21600,21600" o:gfxdata="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E6jsi1gAAAAkBAAAPAAAAAAAAAAEAIAAAACIAAABkcnMvZG93bnJldi54&#10;bWxQSwECFAAUAAAACACHTuJA+GKlwcMBAABnAwAADgAAAAAAAAABACAAAAAl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004A846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产品与业务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产品全生命周期管理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商业分析与市场调研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客户需求管理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项目管理（PMP理念）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风险控制</w:t>
                      </w:r>
                    </w:p>
                    <w:p w14:paraId="4A9424B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数据分析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精通 Python（Pandas, NumPy, Scikit-learn）、SQL 进行业务数据分析</w:t>
                      </w:r>
                    </w:p>
                    <w:p w14:paraId="666E78DB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技术理解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了解硬件开发流程及软件技术概念</w:t>
                      </w:r>
                    </w:p>
                    <w:p w14:paraId="6EDB6B2A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工具平台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Jira &amp; Confluence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Figma/Axure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Lucidchart</w:t>
                      </w:r>
                    </w:p>
                    <w:p w14:paraId="1B8859C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语言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 xml:space="preserve">英语流利（PTE 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67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分），具备技术文档阅读与商务沟通能力</w:t>
                      </w:r>
                    </w:p>
                    <w:p w14:paraId="7529ADCC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7F2B6F45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074299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 xml:space="preserve">PTE 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68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分（等同雅思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7.0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），具备流利的商务英语沟通能力</w:t>
                      </w:r>
                    </w:p>
                    <w:p w14:paraId="1AD339C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72" w:beforeAutospacing="0" w:after="0" w:afterAutospacing="1"/>
                        <w:ind w:left="-360" w:leftChars="0"/>
                      </w:pPr>
                    </w:p>
                    <w:p w14:paraId="0820EC0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8D926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2E5579B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1C3398AD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</w:pPr>
                      <w:r>
                        <w:rPr>
                          <w:rStyle w:val="9"/>
                          <w:rFonts w:hint="default" w:ascii="Segoe UI" w:hAnsi="Segoe UI" w:eastAsia="Segoe UI" w:cs="Segoe UI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专业能力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：熟悉项目全生命周期管理、成本与风险控制、敏捷开发流程</w:t>
                      </w:r>
                    </w:p>
                    <w:p w14:paraId="7D28B9E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4B4EA4F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与分析的能力</w:t>
                      </w:r>
                    </w:p>
                    <w:p w14:paraId="227D06E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7275FF4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639D4B1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4544DFE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191107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PTE 87分（英文流利），具备商务英语沟通能力</w:t>
                      </w:r>
                    </w:p>
                  </w:txbxContent>
                </v:textbox>
              </v:shape>
            </w:pict>
          </mc:Fallback>
        </mc:AlternateContent>
      </w:r>
    </w:p>
    <w:p w14:paraId="1A5BC2CE">
      <w:pPr>
        <w:adjustRightInd w:val="0"/>
        <w:snapToGrid w:val="0"/>
      </w:pPr>
    </w:p>
    <w:p w14:paraId="4EFD839D">
      <w:pPr>
        <w:adjustRightInd w:val="0"/>
        <w:snapToGrid w:val="0"/>
      </w:pPr>
    </w:p>
    <w:p w14:paraId="414B3150">
      <w:pPr>
        <w:adjustRightInd w:val="0"/>
        <w:snapToGrid w:val="0"/>
      </w:pPr>
    </w:p>
    <w:p w14:paraId="5BFC444B">
      <w:pPr>
        <w:adjustRightInd w:val="0"/>
        <w:snapToGrid w:val="0"/>
      </w:pPr>
    </w:p>
    <w:p w14:paraId="2A678653">
      <w:pPr>
        <w:adjustRightInd w:val="0"/>
        <w:snapToGrid w:val="0"/>
      </w:pPr>
    </w:p>
    <w:p w14:paraId="1E94513E">
      <w:pPr>
        <w:adjustRightInd w:val="0"/>
        <w:snapToGrid w:val="0"/>
      </w:pPr>
    </w:p>
    <w:p w14:paraId="0C640242"/>
    <w:p w14:paraId="236BB045"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688340</wp:posOffset>
                </wp:positionV>
                <wp:extent cx="6744335" cy="730250"/>
                <wp:effectExtent l="0" t="0" r="0" b="0"/>
                <wp:wrapNone/>
                <wp:docPr id="32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77D80E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拥有B端硬件产品交付与客户成功经验。作为客户核心接口，将8项需求转化为产品方案，助力续约率提升25%。擅长协调多部门资源，通过敏捷管理将迭代周期缩短40%，保障产品准时上市。</w:t>
                            </w:r>
                          </w:p>
                          <w:p w14:paraId="7F480BD6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705B22C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1940C00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7CAA9A3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</w:pPr>
                            <w:r>
                              <w:rPr>
                                <w:rStyle w:val="9"/>
                                <w:rFonts w:hint="default" w:ascii="Segoe UI" w:hAnsi="Segoe UI" w:eastAsia="Segoe UI" w:cs="Segoe UI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专业能力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：熟悉项目全生命周期管理、成本与风险控制、敏捷开发流程</w:t>
                            </w:r>
                          </w:p>
                          <w:p w14:paraId="19A2969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5FA5900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与分析的能力</w:t>
                            </w:r>
                          </w:p>
                          <w:p w14:paraId="7CCCD24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B6087F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A2FCA48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D830CD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24D4144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PTE 87分（英文流利），具备商务英语沟通能力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3.3pt;margin-top:54.2pt;height:57.5pt;width:531.05pt;z-index:251687936;mso-width-relative:page;mso-height-relative:page;" filled="f" stroked="f" coordsize="21600,21600" o:gfxdata="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F8w5+tcAAAALAQAADwAAAAAAAAABACAAAAAiAAAAZHJzL2Rvd25yZXYu&#10;eG1sUEsBAhQAFAAAAAgAh07iQOzeM9rDAQAAZwMAAA4AAAAAAAAAAQAgAAAAJg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377D80E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拥有B端硬件产品交付与客户成功经验。作为客户核心接口，将8项需求转化为产品方案，助力续约率提升25%。擅长协调多部门资源，通过敏捷管理将迭代周期缩短40%，保障产品准时上市。</w:t>
                      </w:r>
                    </w:p>
                    <w:p w14:paraId="7F480BD6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705B22C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1940C00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7CAA9A30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</w:pPr>
                      <w:r>
                        <w:rPr>
                          <w:rStyle w:val="9"/>
                          <w:rFonts w:hint="default" w:ascii="Segoe UI" w:hAnsi="Segoe UI" w:eastAsia="Segoe UI" w:cs="Segoe UI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专业能力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：熟悉项目全生命周期管理、成本与风险控制、敏捷开发流程</w:t>
                      </w:r>
                    </w:p>
                    <w:p w14:paraId="19A2969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5FA5900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与分析的能力</w:t>
                      </w:r>
                    </w:p>
                    <w:p w14:paraId="7CCCD24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B6087F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A2FCA48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D830CD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24D4144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PTE 87分（英文流利），具备商务英语沟通能力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675640</wp:posOffset>
                </wp:positionV>
                <wp:extent cx="6162675" cy="0"/>
                <wp:effectExtent l="0" t="7620" r="9525" b="15240"/>
                <wp:wrapNone/>
                <wp:docPr id="30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2.8pt;margin-top:53.2pt;height:0pt;width:485.25pt;z-index:251685888;mso-width-relative:page;mso-height-relative:page;" filled="f" stroked="t" coordsize="21600,21600" o:gfxdata="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hUsDOdgAAAAMAQAADwAAAAAAAAABACAAAAAiAAAAZHJzL2Rv&#10;d25yZXYueG1sUEsBAhQAFAAAAAgAh07iQBNGWqEBAgAA8QMAAA4AAAAAAAAAAQAgAAAAJwEAAGRy&#10;cy9lMm9Eb2MueG1sUEsFBgAAAAAGAAYAWQEAAJo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288925</wp:posOffset>
                </wp:positionV>
                <wp:extent cx="1001395" cy="415290"/>
                <wp:effectExtent l="0" t="0" r="0" b="0"/>
                <wp:wrapNone/>
                <wp:docPr id="31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" cy="41529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F227805">
                            <w:pPr>
                              <w:rPr>
                                <w:rFonts w:hint="default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个人总结</w:t>
                            </w:r>
                          </w:p>
                          <w:p w14:paraId="603E4F4A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69.75pt;margin-top:22.75pt;height:32.7pt;width:78.85pt;z-index:251686912;mso-width-relative:page;mso-height-relative:page;" filled="f" stroked="f" coordsize="21600,21600" o:gfxdata="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bAs19wAAAAKAQAADwAAAAAAAAABACAAAAAiAAAAZHJzL2Rv&#10;d25yZXYueG1sUEsBAhQAFAAAAAgAh07iQKoxK4/EAQAAaQMAAA4AAAAAAAAAAQAgAAAAKwEAAGRy&#10;cy9lMm9Eb2MueG1sUEsFBgAAAAAGAAYAWQEAAGE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2F227805">
                      <w:pPr>
                        <w:rPr>
                          <w:rFonts w:hint="default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个人总结</w:t>
                      </w:r>
                    </w:p>
                    <w:p w14:paraId="603E4F4A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403860</wp:posOffset>
                </wp:positionV>
                <wp:extent cx="316230" cy="323850"/>
                <wp:effectExtent l="0" t="0" r="3810" b="11430"/>
                <wp:wrapNone/>
                <wp:docPr id="2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1623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3.3pt;margin-top:31.8pt;height:25.5pt;width:24.9pt;z-index:251684864;mso-width-relative:page;mso-height-relative:page;" fillcolor="#323E4F" filled="t" stroked="f" coordsize="166,166" o:gfxdata="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7ECC9"/>
    <w:multiLevelType w:val="multilevel"/>
    <w:tmpl w:val="8517E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1CCA5D"/>
    <w:multiLevelType w:val="singleLevel"/>
    <w:tmpl w:val="EB1CCA5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4E83751"/>
    <w:multiLevelType w:val="multilevel"/>
    <w:tmpl w:val="14E83751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7CC8A5B1"/>
    <w:multiLevelType w:val="singleLevel"/>
    <w:tmpl w:val="7CC8A5B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F6F423B"/>
    <w:multiLevelType w:val="singleLevel"/>
    <w:tmpl w:val="7F6F423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10E6559B"/>
    <w:rsid w:val="11D9188E"/>
    <w:rsid w:val="16490CAF"/>
    <w:rsid w:val="18BA2340"/>
    <w:rsid w:val="1CA003DC"/>
    <w:rsid w:val="1EC2624D"/>
    <w:rsid w:val="2B804BE8"/>
    <w:rsid w:val="2C256D28"/>
    <w:rsid w:val="2CB207DD"/>
    <w:rsid w:val="2E1D693D"/>
    <w:rsid w:val="30157EDB"/>
    <w:rsid w:val="30EE76CF"/>
    <w:rsid w:val="33A647C9"/>
    <w:rsid w:val="33DD7F20"/>
    <w:rsid w:val="36EC217C"/>
    <w:rsid w:val="3AA708C3"/>
    <w:rsid w:val="3F6E2D9A"/>
    <w:rsid w:val="48425ABB"/>
    <w:rsid w:val="50082A59"/>
    <w:rsid w:val="60033294"/>
    <w:rsid w:val="65526FC4"/>
    <w:rsid w:val="6F8F4715"/>
    <w:rsid w:val="71814B45"/>
    <w:rsid w:val="76E11DE3"/>
    <w:rsid w:val="789400B3"/>
    <w:rsid w:val="7F65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60" w:after="40"/>
      <w:contextualSpacing/>
      <w:outlineLvl w:val="1"/>
    </w:pPr>
    <w:rPr>
      <w:rFonts w:asciiTheme="majorHAnsi" w:hAnsiTheme="majorHAnsi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_Style 6"/>
    <w:basedOn w:val="1"/>
    <w:qFormat/>
    <w:uiPriority w:val="99"/>
    <w:pPr>
      <w:ind w:firstLine="420" w:firstLineChars="200"/>
    </w:pPr>
  </w:style>
  <w:style w:type="character" w:customStyle="1" w:styleId="11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批注框文本 Char"/>
    <w:basedOn w:val="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Pages>1</Pages>
  <Words>0</Words>
  <Characters>0</Characters>
  <Lines>1</Lines>
  <Paragraphs>1</Paragraphs>
  <TotalTime>7</TotalTime>
  <ScaleCrop>false</ScaleCrop>
  <LinksUpToDate>false</LinksUpToDate>
  <CharactersWithSpaces>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2017-07-04T11:36:00Z</dcterms:created>
  <dc:creator>kedao</dc:creator>
  <cp:lastModifiedBy>peng</cp:lastModifiedBy>
  <dcterms:modified xsi:type="dcterms:W3CDTF">2025-12-11T15:28:36Z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eyJoZGlkIjoiMWY3YWY4NWMyY2JiNzE5MzQwMzIxODc1OWRiYTBlZTgiLCJ1c2VySWQiOiI0NTE1MDc1MDIifQ==</vt:lpwstr>
  </property>
  <property fmtid="{D5CDD505-2E9C-101B-9397-08002B2CF9AE}" pid="4" name="ICV">
    <vt:lpwstr>2DF663E8B9D34A9F81DDD90F43AF5172_13</vt:lpwstr>
  </property>
</Properties>
</file>